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4698E" w14:textId="216EC65E" w:rsidR="004D206C" w:rsidRDefault="009E060C" w:rsidP="004D206C">
      <w:pPr>
        <w:pStyle w:val="Header"/>
        <w:rPr>
          <w:i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49E3BE" wp14:editId="55215A37">
            <wp:simplePos x="0" y="0"/>
            <wp:positionH relativeFrom="column">
              <wp:posOffset>4947285</wp:posOffset>
            </wp:positionH>
            <wp:positionV relativeFrom="paragraph">
              <wp:posOffset>70485</wp:posOffset>
            </wp:positionV>
            <wp:extent cx="2143125" cy="790575"/>
            <wp:effectExtent l="0" t="0" r="9525" b="9525"/>
            <wp:wrapNone/>
            <wp:docPr id="8" name="Picture 2" descr="A red text on a white background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A red text on a white background&#10;&#10;Description automatically generated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4D206C" w:rsidRPr="004D206C">
        <w:rPr>
          <w:i/>
          <w:sz w:val="16"/>
          <w:szCs w:val="16"/>
        </w:rPr>
        <w:t xml:space="preserve"> </w:t>
      </w:r>
    </w:p>
    <w:p w14:paraId="46C90A10" w14:textId="77777777" w:rsidR="009E060C" w:rsidRPr="00356FC2" w:rsidRDefault="009E060C" w:rsidP="004D206C">
      <w:pPr>
        <w:pStyle w:val="Header"/>
        <w:rPr>
          <w:i/>
          <w:sz w:val="16"/>
          <w:szCs w:val="16"/>
        </w:rPr>
      </w:pPr>
    </w:p>
    <w:p w14:paraId="3DF2254F" w14:textId="1D0344B0" w:rsidR="006E0F89" w:rsidRDefault="002F3F4B"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 xml:space="preserve">        </w:t>
      </w:r>
    </w:p>
    <w:p w14:paraId="0D8E0E6F" w14:textId="08E4D1F7" w:rsidR="006E0F89" w:rsidRPr="00851FFC" w:rsidRDefault="00B208A0">
      <w:pPr>
        <w:pStyle w:val="Heading9"/>
        <w:rPr>
          <w:sz w:val="36"/>
          <w:szCs w:val="36"/>
        </w:rPr>
      </w:pPr>
      <w:r w:rsidRPr="00851FFC">
        <w:rPr>
          <w:sz w:val="36"/>
          <w:szCs w:val="36"/>
        </w:rPr>
        <w:t xml:space="preserve">Warranty </w:t>
      </w:r>
      <w:r w:rsidR="00B019B5" w:rsidRPr="00851FFC">
        <w:rPr>
          <w:sz w:val="36"/>
          <w:szCs w:val="36"/>
        </w:rPr>
        <w:t>Return</w:t>
      </w:r>
      <w:r w:rsidR="006E0F89" w:rsidRPr="00851FFC">
        <w:rPr>
          <w:sz w:val="36"/>
          <w:szCs w:val="36"/>
        </w:rPr>
        <w:t xml:space="preserve"> Authorization</w:t>
      </w:r>
    </w:p>
    <w:p w14:paraId="1DCC7DC9" w14:textId="77777777" w:rsidR="00CA0AB2" w:rsidRPr="00895C70" w:rsidRDefault="00CA0AB2" w:rsidP="00CA0AB2">
      <w:pPr>
        <w:rPr>
          <w:sz w:val="12"/>
          <w:szCs w:val="12"/>
        </w:rPr>
      </w:pPr>
    </w:p>
    <w:tbl>
      <w:tblPr>
        <w:tblW w:w="0" w:type="auto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3"/>
        <w:gridCol w:w="618"/>
        <w:gridCol w:w="1287"/>
        <w:gridCol w:w="624"/>
        <w:gridCol w:w="1710"/>
        <w:gridCol w:w="1521"/>
        <w:gridCol w:w="171"/>
      </w:tblGrid>
      <w:tr w:rsidR="00CA0AB2" w14:paraId="44FB0756" w14:textId="77777777" w:rsidTr="00F91F46">
        <w:trPr>
          <w:trHeight w:val="323"/>
        </w:trPr>
        <w:tc>
          <w:tcPr>
            <w:tcW w:w="2121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024A1B" w14:textId="77777777" w:rsidR="00CA0AB2" w:rsidRPr="0033092C" w:rsidRDefault="00B208A0" w:rsidP="00483A36">
            <w:pPr>
              <w:ind w:hanging="45"/>
              <w:rPr>
                <w:b/>
                <w:bCs/>
                <w:sz w:val="24"/>
                <w:szCs w:val="24"/>
              </w:rPr>
            </w:pPr>
            <w:permStart w:id="2070487935" w:edGrp="everyone" w:colFirst="1" w:colLast="1"/>
            <w:permStart w:id="2010788332" w:edGrp="everyone" w:colFirst="3" w:colLast="3"/>
            <w:r w:rsidRPr="0033092C">
              <w:rPr>
                <w:b/>
                <w:bCs/>
                <w:sz w:val="28"/>
                <w:szCs w:val="28"/>
              </w:rPr>
              <w:t>WRA</w:t>
            </w:r>
            <w:r w:rsidR="00CA0AB2" w:rsidRPr="0033092C">
              <w:rPr>
                <w:b/>
                <w:bCs/>
                <w:sz w:val="28"/>
                <w:szCs w:val="28"/>
              </w:rPr>
              <w:t xml:space="preserve"> Number</w:t>
            </w:r>
            <w:r w:rsidR="00483A36">
              <w:rPr>
                <w:b/>
                <w:bCs/>
                <w:sz w:val="24"/>
                <w:szCs w:val="24"/>
              </w:rPr>
              <w:t xml:space="preserve"> </w:t>
            </w:r>
            <w:r w:rsidR="00CA0AB2" w:rsidRPr="0033092C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911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auto"/>
          </w:tcPr>
          <w:p w14:paraId="77E1CF96" w14:textId="77777777" w:rsidR="00CA0AB2" w:rsidRPr="005862F3" w:rsidRDefault="00CA0AB2" w:rsidP="009B44A2">
            <w:pPr>
              <w:tabs>
                <w:tab w:val="left" w:pos="1440"/>
              </w:tabs>
              <w:rPr>
                <w:bCs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E5AF45" w14:textId="77777777" w:rsidR="00CA0AB2" w:rsidRPr="0033092C" w:rsidRDefault="00CA0AB2" w:rsidP="009B44A2">
            <w:pPr>
              <w:rPr>
                <w:b/>
                <w:bCs/>
                <w:sz w:val="24"/>
                <w:szCs w:val="24"/>
              </w:rPr>
            </w:pPr>
            <w:r w:rsidRPr="0033092C">
              <w:rPr>
                <w:b/>
                <w:bCs/>
                <w:sz w:val="24"/>
                <w:szCs w:val="24"/>
              </w:rPr>
              <w:t>Date Issued:</w:t>
            </w:r>
          </w:p>
        </w:tc>
        <w:tc>
          <w:tcPr>
            <w:tcW w:w="1692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</w:tcPr>
          <w:p w14:paraId="0281B4A0" w14:textId="77777777" w:rsidR="00CA0AB2" w:rsidRPr="0033092C" w:rsidRDefault="00CA0AB2" w:rsidP="009B44A2">
            <w:pPr>
              <w:rPr>
                <w:bCs/>
                <w:sz w:val="24"/>
                <w:szCs w:val="24"/>
              </w:rPr>
            </w:pPr>
          </w:p>
        </w:tc>
      </w:tr>
      <w:permEnd w:id="2070487935"/>
      <w:permEnd w:id="2010788332"/>
      <w:tr w:rsidR="009B44A2" w14:paraId="7B2B7CC4" w14:textId="77777777">
        <w:trPr>
          <w:gridAfter w:val="1"/>
          <w:wAfter w:w="171" w:type="dxa"/>
          <w:trHeight w:val="161"/>
        </w:trPr>
        <w:tc>
          <w:tcPr>
            <w:tcW w:w="7263" w:type="dxa"/>
            <w:gridSpan w:val="6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D554456" w14:textId="77777777" w:rsidR="009B44A2" w:rsidRPr="009B44A2" w:rsidRDefault="009B44A2" w:rsidP="009B44A2">
            <w:pPr>
              <w:ind w:left="63"/>
              <w:rPr>
                <w:b/>
                <w:bCs/>
                <w:sz w:val="12"/>
                <w:szCs w:val="12"/>
              </w:rPr>
            </w:pPr>
          </w:p>
        </w:tc>
      </w:tr>
      <w:tr w:rsidR="009B44A2" w14:paraId="4A010B80" w14:textId="77777777">
        <w:trPr>
          <w:gridAfter w:val="1"/>
          <w:wAfter w:w="171" w:type="dxa"/>
          <w:trHeight w:val="345"/>
        </w:trPr>
        <w:tc>
          <w:tcPr>
            <w:tcW w:w="150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5E7033" w14:textId="77777777" w:rsidR="009B44A2" w:rsidRPr="0033092C" w:rsidRDefault="009B44A2" w:rsidP="009B44A2">
            <w:pPr>
              <w:ind w:left="-45"/>
              <w:rPr>
                <w:b/>
                <w:bCs/>
                <w:sz w:val="24"/>
                <w:szCs w:val="24"/>
              </w:rPr>
            </w:pPr>
            <w:permStart w:id="1856911519" w:edGrp="everyone" w:colFirst="1" w:colLast="1"/>
            <w:r w:rsidRPr="0033092C">
              <w:rPr>
                <w:b/>
                <w:bCs/>
                <w:sz w:val="24"/>
                <w:szCs w:val="24"/>
              </w:rPr>
              <w:t>Issued By:</w:t>
            </w:r>
          </w:p>
        </w:tc>
        <w:tc>
          <w:tcPr>
            <w:tcW w:w="190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FFFFF"/>
            <w:vAlign w:val="center"/>
          </w:tcPr>
          <w:p w14:paraId="18033E41" w14:textId="77777777" w:rsidR="009B44A2" w:rsidRPr="0033092C" w:rsidRDefault="009B44A2" w:rsidP="009B44A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55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F780267" w14:textId="77777777" w:rsidR="009B44A2" w:rsidRDefault="00B208A0" w:rsidP="009B44A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highlight w:val="yellow"/>
              </w:rPr>
              <w:t>This WRA</w:t>
            </w:r>
            <w:r w:rsidR="009B44A2" w:rsidRPr="00EF42B3">
              <w:rPr>
                <w:b/>
                <w:bCs/>
                <w:sz w:val="22"/>
                <w:highlight w:val="yellow"/>
              </w:rPr>
              <w:t xml:space="preserve"> number is valid for </w:t>
            </w:r>
            <w:r w:rsidR="006B1E9E" w:rsidRPr="00EF42B3">
              <w:rPr>
                <w:b/>
                <w:bCs/>
                <w:sz w:val="22"/>
                <w:highlight w:val="yellow"/>
              </w:rPr>
              <w:t>3</w:t>
            </w:r>
            <w:r>
              <w:rPr>
                <w:b/>
                <w:bCs/>
                <w:sz w:val="22"/>
                <w:highlight w:val="yellow"/>
              </w:rPr>
              <w:t xml:space="preserve">0 </w:t>
            </w:r>
            <w:r w:rsidR="009B44A2" w:rsidRPr="00EF42B3">
              <w:rPr>
                <w:b/>
                <w:bCs/>
                <w:sz w:val="22"/>
                <w:highlight w:val="yellow"/>
              </w:rPr>
              <w:t>days</w:t>
            </w:r>
            <w:r w:rsidR="009B44A2">
              <w:rPr>
                <w:b/>
                <w:bCs/>
                <w:sz w:val="22"/>
              </w:rPr>
              <w:t xml:space="preserve">  </w:t>
            </w:r>
          </w:p>
        </w:tc>
      </w:tr>
    </w:tbl>
    <w:permEnd w:id="1856911519"/>
    <w:p w14:paraId="2522FE6D" w14:textId="0F1E80D4" w:rsidR="00FC76A0" w:rsidRDefault="00000000">
      <w:pPr>
        <w:rPr>
          <w:b/>
          <w:bCs/>
          <w:sz w:val="24"/>
          <w:szCs w:val="24"/>
        </w:rPr>
      </w:pPr>
      <w:r>
        <w:rPr>
          <w:noProof/>
        </w:rPr>
        <w:pict w14:anchorId="0CF75C66">
          <v:line id="Line 8" o:spid="_x0000_s2055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6.95pt" to="365.85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" strokeweight="1.25pt"/>
        </w:pict>
      </w:r>
    </w:p>
    <w:p w14:paraId="4A8755AB" w14:textId="77777777" w:rsidR="00FC76A0" w:rsidRDefault="00FC76A0">
      <w:pPr>
        <w:rPr>
          <w:b/>
          <w:bCs/>
          <w:sz w:val="28"/>
          <w:szCs w:val="28"/>
        </w:rPr>
      </w:pPr>
      <w:r w:rsidRPr="00FC76A0">
        <w:rPr>
          <w:b/>
          <w:bCs/>
          <w:sz w:val="28"/>
          <w:szCs w:val="28"/>
        </w:rPr>
        <w:t xml:space="preserve">Customer </w:t>
      </w:r>
      <w:r w:rsidR="001151AE">
        <w:rPr>
          <w:b/>
          <w:bCs/>
          <w:sz w:val="28"/>
          <w:szCs w:val="28"/>
        </w:rPr>
        <w:t>I</w:t>
      </w:r>
      <w:r w:rsidRPr="00FC76A0">
        <w:rPr>
          <w:b/>
          <w:bCs/>
          <w:sz w:val="28"/>
          <w:szCs w:val="28"/>
        </w:rPr>
        <w:t>nformation</w:t>
      </w:r>
    </w:p>
    <w:p w14:paraId="44EE5232" w14:textId="77777777" w:rsidR="00334125" w:rsidRPr="00334125" w:rsidRDefault="00334125">
      <w:pPr>
        <w:rPr>
          <w:b/>
          <w:bCs/>
          <w:sz w:val="12"/>
          <w:szCs w:val="12"/>
        </w:rPr>
      </w:pPr>
    </w:p>
    <w:tbl>
      <w:tblPr>
        <w:tblW w:w="10620" w:type="dxa"/>
        <w:tblInd w:w="1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00" w:firstRow="0" w:lastRow="0" w:firstColumn="0" w:lastColumn="0" w:noHBand="0" w:noVBand="0"/>
      </w:tblPr>
      <w:tblGrid>
        <w:gridCol w:w="1800"/>
        <w:gridCol w:w="2160"/>
        <w:gridCol w:w="1092"/>
        <w:gridCol w:w="2688"/>
        <w:gridCol w:w="938"/>
        <w:gridCol w:w="1942"/>
      </w:tblGrid>
      <w:tr w:rsidR="00334125" w14:paraId="22658596" w14:textId="77777777" w:rsidTr="00F91F46">
        <w:trPr>
          <w:trHeight w:val="305"/>
        </w:trPr>
        <w:tc>
          <w:tcPr>
            <w:tcW w:w="1800" w:type="dxa"/>
          </w:tcPr>
          <w:p w14:paraId="05D4102D" w14:textId="77777777" w:rsidR="00334125" w:rsidRPr="00A273DD" w:rsidRDefault="00337013" w:rsidP="00A273DD">
            <w:pPr>
              <w:ind w:left="-18"/>
              <w:rPr>
                <w:b/>
                <w:bCs/>
                <w:sz w:val="24"/>
                <w:szCs w:val="24"/>
              </w:rPr>
            </w:pPr>
            <w:permStart w:id="308504272" w:edGrp="everyone" w:colFirst="5" w:colLast="5"/>
            <w:permStart w:id="1726284238" w:edGrp="everyone" w:colFirst="3" w:colLast="3"/>
            <w:permStart w:id="1738489061" w:edGrp="everyone" w:colFirst="1" w:colLast="1"/>
            <w:r>
              <w:rPr>
                <w:b/>
                <w:bCs/>
                <w:sz w:val="24"/>
                <w:szCs w:val="24"/>
              </w:rPr>
              <w:t>Customer</w:t>
            </w:r>
            <w:r w:rsidR="00334125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337D30D1" w14:textId="77777777" w:rsidR="00334125" w:rsidRPr="003F743C" w:rsidRDefault="00334125" w:rsidP="008B6124">
            <w:pPr>
              <w:ind w:left="-18"/>
              <w:rPr>
                <w:bCs/>
                <w:sz w:val="24"/>
                <w:szCs w:val="24"/>
              </w:rPr>
            </w:pPr>
          </w:p>
        </w:tc>
        <w:tc>
          <w:tcPr>
            <w:tcW w:w="1092" w:type="dxa"/>
          </w:tcPr>
          <w:p w14:paraId="64C68AAE" w14:textId="77777777" w:rsidR="00334125" w:rsidRPr="00A273DD" w:rsidRDefault="00337013" w:rsidP="00A273DD">
            <w:pPr>
              <w:ind w:left="-1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</w:t>
            </w:r>
            <w:r w:rsidR="00334125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2FC31D5D" w14:textId="77777777" w:rsidR="00334125" w:rsidRPr="003F743C" w:rsidRDefault="00334125" w:rsidP="008B6124">
            <w:pPr>
              <w:rPr>
                <w:bCs/>
                <w:sz w:val="24"/>
                <w:szCs w:val="24"/>
              </w:rPr>
            </w:pPr>
          </w:p>
        </w:tc>
        <w:tc>
          <w:tcPr>
            <w:tcW w:w="938" w:type="dxa"/>
          </w:tcPr>
          <w:p w14:paraId="6B4A3EB1" w14:textId="77777777" w:rsidR="00334125" w:rsidRPr="00A273DD" w:rsidRDefault="00337013" w:rsidP="00A273DD">
            <w:pPr>
              <w:ind w:left="-1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Phone: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FFFFFF"/>
          </w:tcPr>
          <w:p w14:paraId="1A53F833" w14:textId="77777777" w:rsidR="00334125" w:rsidRPr="00A273DD" w:rsidRDefault="00334125" w:rsidP="00334125">
            <w:pPr>
              <w:ind w:left="-18"/>
              <w:rPr>
                <w:b/>
                <w:bCs/>
                <w:sz w:val="24"/>
                <w:szCs w:val="24"/>
              </w:rPr>
            </w:pPr>
          </w:p>
        </w:tc>
      </w:tr>
      <w:permEnd w:id="308504272"/>
      <w:permEnd w:id="1726284238"/>
      <w:permEnd w:id="1738489061"/>
      <w:tr w:rsidR="00334125" w14:paraId="14F53658" w14:textId="77777777" w:rsidTr="00F91F46">
        <w:trPr>
          <w:trHeight w:val="170"/>
        </w:trPr>
        <w:tc>
          <w:tcPr>
            <w:tcW w:w="1800" w:type="dxa"/>
          </w:tcPr>
          <w:p w14:paraId="2BC282CA" w14:textId="77777777" w:rsidR="00334125" w:rsidRPr="00A273DD" w:rsidRDefault="00334125" w:rsidP="00A273DD">
            <w:pPr>
              <w:ind w:left="-18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FFFFFF"/>
            </w:tcBorders>
          </w:tcPr>
          <w:p w14:paraId="60205B2B" w14:textId="77777777" w:rsidR="00334125" w:rsidRPr="00A273DD" w:rsidRDefault="00334125" w:rsidP="00A273DD">
            <w:pPr>
              <w:ind w:left="-18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092" w:type="dxa"/>
          </w:tcPr>
          <w:p w14:paraId="54566E04" w14:textId="77777777" w:rsidR="00334125" w:rsidRPr="00A273DD" w:rsidRDefault="00334125" w:rsidP="00A273DD">
            <w:pPr>
              <w:ind w:left="-18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2688" w:type="dxa"/>
            <w:tcBorders>
              <w:top w:val="single" w:sz="4" w:space="0" w:color="auto"/>
              <w:bottom w:val="single" w:sz="4" w:space="0" w:color="FFFFFF"/>
            </w:tcBorders>
          </w:tcPr>
          <w:p w14:paraId="12C770CA" w14:textId="77777777" w:rsidR="00334125" w:rsidRPr="00A273DD" w:rsidRDefault="00334125" w:rsidP="00A273DD">
            <w:pPr>
              <w:ind w:left="-18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938" w:type="dxa"/>
          </w:tcPr>
          <w:p w14:paraId="083EA6FD" w14:textId="77777777" w:rsidR="00334125" w:rsidRPr="00A273DD" w:rsidRDefault="00334125" w:rsidP="00A273DD">
            <w:pPr>
              <w:ind w:left="-18"/>
              <w:rPr>
                <w:b/>
                <w:bCs/>
                <w:sz w:val="12"/>
                <w:szCs w:val="12"/>
              </w:rPr>
            </w:pPr>
          </w:p>
        </w:tc>
        <w:tc>
          <w:tcPr>
            <w:tcW w:w="1942" w:type="dxa"/>
            <w:tcBorders>
              <w:top w:val="single" w:sz="4" w:space="0" w:color="auto"/>
              <w:bottom w:val="single" w:sz="4" w:space="0" w:color="FFFFFF"/>
            </w:tcBorders>
          </w:tcPr>
          <w:p w14:paraId="6698F4D3" w14:textId="77777777" w:rsidR="00334125" w:rsidRPr="00A273DD" w:rsidRDefault="00334125" w:rsidP="00A273DD">
            <w:pPr>
              <w:ind w:left="-18"/>
              <w:rPr>
                <w:b/>
                <w:bCs/>
                <w:sz w:val="12"/>
                <w:szCs w:val="12"/>
              </w:rPr>
            </w:pPr>
          </w:p>
        </w:tc>
      </w:tr>
      <w:tr w:rsidR="00334125" w14:paraId="4AF67036" w14:textId="77777777" w:rsidTr="00F91F46">
        <w:trPr>
          <w:trHeight w:val="260"/>
        </w:trPr>
        <w:tc>
          <w:tcPr>
            <w:tcW w:w="1800" w:type="dxa"/>
          </w:tcPr>
          <w:p w14:paraId="1E3292D5" w14:textId="77777777" w:rsidR="00334125" w:rsidRPr="00A273DD" w:rsidRDefault="00B019B5" w:rsidP="00A273DD">
            <w:pPr>
              <w:ind w:left="-18"/>
              <w:rPr>
                <w:b/>
                <w:bCs/>
                <w:sz w:val="24"/>
                <w:szCs w:val="24"/>
              </w:rPr>
            </w:pPr>
            <w:permStart w:id="2067598135" w:edGrp="everyone" w:colFirst="5" w:colLast="5"/>
            <w:permStart w:id="1194601522" w:edGrp="everyone" w:colFirst="3" w:colLast="3"/>
            <w:permStart w:id="742875563" w:edGrp="everyone" w:colFirst="1" w:colLast="1"/>
            <w:r>
              <w:rPr>
                <w:b/>
                <w:bCs/>
                <w:sz w:val="24"/>
                <w:szCs w:val="24"/>
              </w:rPr>
              <w:t>Cust. Claim #: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1537A616" w14:textId="77777777" w:rsidR="00334125" w:rsidRPr="00337013" w:rsidRDefault="00334125" w:rsidP="008B6124">
            <w:pPr>
              <w:rPr>
                <w:bCs/>
                <w:sz w:val="24"/>
                <w:szCs w:val="24"/>
              </w:rPr>
            </w:pPr>
          </w:p>
        </w:tc>
        <w:tc>
          <w:tcPr>
            <w:tcW w:w="1092" w:type="dxa"/>
          </w:tcPr>
          <w:p w14:paraId="12EB5005" w14:textId="77777777" w:rsidR="00334125" w:rsidRPr="00A273DD" w:rsidRDefault="00337013" w:rsidP="00A273DD">
            <w:pPr>
              <w:ind w:left="-1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Email</w:t>
            </w:r>
            <w:r w:rsidR="00334125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2688" w:type="dxa"/>
            <w:tcBorders>
              <w:bottom w:val="single" w:sz="4" w:space="0" w:color="auto"/>
            </w:tcBorders>
            <w:shd w:val="clear" w:color="auto" w:fill="FFFFFF"/>
            <w:vAlign w:val="bottom"/>
          </w:tcPr>
          <w:p w14:paraId="686981DE" w14:textId="77777777" w:rsidR="00334125" w:rsidRPr="00337013" w:rsidRDefault="00334125" w:rsidP="00A273DD">
            <w:pPr>
              <w:ind w:left="-18"/>
              <w:rPr>
                <w:bCs/>
              </w:rPr>
            </w:pPr>
          </w:p>
        </w:tc>
        <w:tc>
          <w:tcPr>
            <w:tcW w:w="938" w:type="dxa"/>
          </w:tcPr>
          <w:p w14:paraId="32A80860" w14:textId="77777777" w:rsidR="00334125" w:rsidRPr="00A273DD" w:rsidRDefault="00337013" w:rsidP="00A273DD">
            <w:pPr>
              <w:ind w:left="-18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Fax: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FFFFFF"/>
          </w:tcPr>
          <w:p w14:paraId="735625D6" w14:textId="77777777" w:rsidR="00334125" w:rsidRPr="003F743C" w:rsidRDefault="00334125" w:rsidP="00A273DD">
            <w:pPr>
              <w:ind w:left="-18"/>
              <w:rPr>
                <w:bCs/>
                <w:sz w:val="24"/>
                <w:szCs w:val="24"/>
              </w:rPr>
            </w:pPr>
          </w:p>
        </w:tc>
      </w:tr>
      <w:permEnd w:id="2067598135"/>
      <w:permEnd w:id="1194601522"/>
      <w:permEnd w:id="742875563"/>
    </w:tbl>
    <w:p w14:paraId="6B3BAFFD" w14:textId="77777777" w:rsidR="000943AC" w:rsidRPr="000943AC" w:rsidRDefault="000943AC">
      <w:pPr>
        <w:rPr>
          <w:b/>
          <w:bCs/>
          <w:sz w:val="12"/>
          <w:szCs w:val="12"/>
        </w:rPr>
      </w:pPr>
    </w:p>
    <w:p w14:paraId="6BDB7E16" w14:textId="77777777" w:rsidR="006E0F89" w:rsidRDefault="006E0F89">
      <w:pPr>
        <w:rPr>
          <w:sz w:val="24"/>
        </w:rPr>
      </w:pPr>
      <w:r>
        <w:rPr>
          <w:sz w:val="24"/>
        </w:rPr>
        <w:t xml:space="preserve">Please complete this form </w:t>
      </w:r>
      <w:r w:rsidR="00AD6ACE">
        <w:rPr>
          <w:sz w:val="24"/>
        </w:rPr>
        <w:t xml:space="preserve">in sections 1 through 4 </w:t>
      </w:r>
      <w:r>
        <w:rPr>
          <w:sz w:val="24"/>
        </w:rPr>
        <w:t xml:space="preserve">where </w:t>
      </w:r>
      <w:r w:rsidR="00AD6ACE">
        <w:rPr>
          <w:sz w:val="24"/>
        </w:rPr>
        <w:t>required</w:t>
      </w:r>
      <w:r w:rsidR="00E51122">
        <w:rPr>
          <w:sz w:val="24"/>
        </w:rPr>
        <w:t>,</w:t>
      </w:r>
      <w:r w:rsidR="00AD6ACE">
        <w:rPr>
          <w:sz w:val="24"/>
        </w:rPr>
        <w:t xml:space="preserve"> and</w:t>
      </w:r>
      <w:r>
        <w:rPr>
          <w:sz w:val="24"/>
        </w:rPr>
        <w:t xml:space="preserve"> fax </w:t>
      </w:r>
      <w:r w:rsidR="00FC76A0">
        <w:rPr>
          <w:sz w:val="24"/>
        </w:rPr>
        <w:t xml:space="preserve">or email </w:t>
      </w:r>
      <w:r>
        <w:rPr>
          <w:sz w:val="24"/>
        </w:rPr>
        <w:t xml:space="preserve">back to </w:t>
      </w:r>
      <w:r w:rsidR="00137CE1" w:rsidRPr="00137CE1">
        <w:rPr>
          <w:sz w:val="24"/>
        </w:rPr>
        <w:t>Danfoss</w:t>
      </w:r>
      <w:r>
        <w:rPr>
          <w:sz w:val="24"/>
        </w:rPr>
        <w:t xml:space="preserve"> at </w:t>
      </w:r>
      <w:r w:rsidR="00FC76A0">
        <w:rPr>
          <w:sz w:val="24"/>
        </w:rPr>
        <w:t xml:space="preserve">the contact information </w:t>
      </w:r>
      <w:r w:rsidR="000943AC">
        <w:rPr>
          <w:sz w:val="24"/>
        </w:rPr>
        <w:t xml:space="preserve">listed </w:t>
      </w:r>
      <w:r w:rsidR="00FC76A0">
        <w:rPr>
          <w:sz w:val="24"/>
        </w:rPr>
        <w:t>below.</w:t>
      </w:r>
      <w:r w:rsidR="000943AC">
        <w:rPr>
          <w:sz w:val="24"/>
        </w:rPr>
        <w:t xml:space="preserve">  You will then be provided with an RMA number</w:t>
      </w:r>
      <w:r w:rsidR="00E51122">
        <w:rPr>
          <w:sz w:val="24"/>
        </w:rPr>
        <w:t>.</w:t>
      </w:r>
    </w:p>
    <w:p w14:paraId="5E80F186" w14:textId="5C2FF708" w:rsidR="006E0F89" w:rsidRDefault="00000000">
      <w:pPr>
        <w:rPr>
          <w:b/>
          <w:bCs/>
          <w:sz w:val="22"/>
        </w:rPr>
      </w:pPr>
      <w:r>
        <w:rPr>
          <w:noProof/>
        </w:rPr>
        <w:pict w14:anchorId="5EA1CF51">
          <v:line id="Line 7" o:spid="_x0000_s2054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35pt" to="527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" strokeweight="1.25pt"/>
        </w:pict>
      </w:r>
      <w:r w:rsidR="00AD6ACE">
        <w:rPr>
          <w:b/>
          <w:bCs/>
          <w:sz w:val="22"/>
        </w:rPr>
        <w:t xml:space="preserve">  </w:t>
      </w:r>
    </w:p>
    <w:tbl>
      <w:tblPr>
        <w:tblW w:w="10863" w:type="dxa"/>
        <w:tblInd w:w="-13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3"/>
        <w:gridCol w:w="360"/>
        <w:gridCol w:w="360"/>
        <w:gridCol w:w="15"/>
        <w:gridCol w:w="1455"/>
        <w:gridCol w:w="138"/>
        <w:gridCol w:w="222"/>
        <w:gridCol w:w="138"/>
        <w:gridCol w:w="1800"/>
        <w:gridCol w:w="114"/>
        <w:gridCol w:w="246"/>
        <w:gridCol w:w="1470"/>
        <w:gridCol w:w="360"/>
        <w:gridCol w:w="2052"/>
      </w:tblGrid>
      <w:tr w:rsidR="00B019B5" w14:paraId="3A3F6EC4" w14:textId="77777777" w:rsidTr="00F91F46">
        <w:trPr>
          <w:gridAfter w:val="4"/>
          <w:wAfter w:w="4128" w:type="dxa"/>
          <w:trHeight w:val="305"/>
        </w:trPr>
        <w:tc>
          <w:tcPr>
            <w:tcW w:w="2493" w:type="dxa"/>
            <w:gridSpan w:val="2"/>
            <w:tcBorders>
              <w:bottom w:val="single" w:sz="4" w:space="0" w:color="FFFFFF"/>
              <w:right w:val="single" w:sz="4" w:space="0" w:color="auto"/>
            </w:tcBorders>
          </w:tcPr>
          <w:p w14:paraId="13BE924D" w14:textId="77777777" w:rsidR="00B019B5" w:rsidRDefault="00B019B5" w:rsidP="00692F20">
            <w:pPr>
              <w:ind w:left="135"/>
              <w:rPr>
                <w:b/>
                <w:bCs/>
                <w:sz w:val="22"/>
              </w:rPr>
            </w:pPr>
            <w:permStart w:id="1084452295" w:edGrp="everyone" w:colFirst="1" w:colLast="1"/>
            <w:permStart w:id="2014404543" w:edGrp="everyone" w:colFirst="3" w:colLast="3"/>
            <w:r>
              <w:rPr>
                <w:b/>
                <w:bCs/>
                <w:sz w:val="22"/>
              </w:rPr>
              <w:t>1) Reason for Return: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FitText/>
            <w:vAlign w:val="center"/>
          </w:tcPr>
          <w:p w14:paraId="10FF47AD" w14:textId="77777777" w:rsidR="00B019B5" w:rsidRDefault="00B019B5" w:rsidP="002A32F2">
            <w:pPr>
              <w:ind w:left="-108" w:right="-108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470" w:type="dxa"/>
            <w:gridSpan w:val="2"/>
            <w:tcBorders>
              <w:left w:val="single" w:sz="4" w:space="0" w:color="auto"/>
              <w:bottom w:val="single" w:sz="4" w:space="0" w:color="FFFFFF"/>
              <w:right w:val="single" w:sz="4" w:space="0" w:color="auto"/>
            </w:tcBorders>
            <w:vAlign w:val="center"/>
          </w:tcPr>
          <w:p w14:paraId="2C6D7810" w14:textId="77777777" w:rsidR="00B019B5" w:rsidRDefault="00B019B5" w:rsidP="00D35D5B">
            <w:pPr>
              <w:ind w:left="-30" w:firstLine="30"/>
              <w:rPr>
                <w:b/>
                <w:bCs/>
                <w:sz w:val="22"/>
              </w:rPr>
            </w:pPr>
            <w:r w:rsidRPr="002F3F4B">
              <w:rPr>
                <w:bCs/>
                <w:sz w:val="22"/>
              </w:rPr>
              <w:t>Line Reject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FitText/>
            <w:vAlign w:val="center"/>
          </w:tcPr>
          <w:p w14:paraId="7EA3CAD6" w14:textId="77777777" w:rsidR="00B019B5" w:rsidRDefault="00B019B5" w:rsidP="002A32F2">
            <w:pPr>
              <w:ind w:left="-126" w:right="-9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052" w:type="dxa"/>
            <w:gridSpan w:val="3"/>
            <w:tcBorders>
              <w:top w:val="single" w:sz="4" w:space="0" w:color="FFFFFF"/>
              <w:left w:val="single" w:sz="4" w:space="0" w:color="auto"/>
              <w:bottom w:val="single" w:sz="4" w:space="0" w:color="FFFFFF"/>
              <w:right w:val="single" w:sz="4" w:space="0" w:color="FFFFFF"/>
            </w:tcBorders>
            <w:vAlign w:val="center"/>
          </w:tcPr>
          <w:p w14:paraId="6CA96974" w14:textId="77777777" w:rsidR="00B019B5" w:rsidRPr="002A32F2" w:rsidRDefault="00B019B5" w:rsidP="002A32F2">
            <w:pPr>
              <w:rPr>
                <w:bCs/>
                <w:sz w:val="22"/>
              </w:rPr>
            </w:pPr>
            <w:r w:rsidRPr="002A32F2">
              <w:rPr>
                <w:bCs/>
                <w:sz w:val="22"/>
              </w:rPr>
              <w:t>Field Failure</w:t>
            </w:r>
          </w:p>
        </w:tc>
      </w:tr>
      <w:permEnd w:id="1084452295"/>
      <w:permEnd w:id="2014404543"/>
      <w:tr w:rsidR="002A32F2" w14:paraId="0086D017" w14:textId="77777777">
        <w:trPr>
          <w:trHeight w:val="188"/>
        </w:trPr>
        <w:tc>
          <w:tcPr>
            <w:tcW w:w="2493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E893723" w14:textId="77777777" w:rsidR="002A32F2" w:rsidRPr="00692F20" w:rsidRDefault="002A32F2" w:rsidP="00692F20">
            <w:pPr>
              <w:ind w:left="243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75" w:type="dxa"/>
            <w:gridSpan w:val="2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114FCB3" w14:textId="77777777" w:rsidR="002A32F2" w:rsidRPr="00692F20" w:rsidRDefault="002A32F2" w:rsidP="00692F20">
            <w:pPr>
              <w:ind w:left="243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83" w:type="dxa"/>
            <w:gridSpan w:val="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D2F47B3" w14:textId="77777777" w:rsidR="002A32F2" w:rsidRPr="00692F20" w:rsidRDefault="002A32F2" w:rsidP="00692F20">
            <w:pPr>
              <w:ind w:left="243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9DE94B7" w14:textId="77777777" w:rsidR="002A32F2" w:rsidRPr="00692F20" w:rsidRDefault="002A32F2" w:rsidP="00692F20">
            <w:pPr>
              <w:ind w:left="243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0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AFBFF89" w14:textId="77777777" w:rsidR="002A32F2" w:rsidRPr="00692F20" w:rsidRDefault="002A32F2" w:rsidP="00692F20">
            <w:pPr>
              <w:ind w:left="243"/>
              <w:rPr>
                <w:b/>
                <w:bCs/>
                <w:sz w:val="16"/>
                <w:szCs w:val="16"/>
              </w:rPr>
            </w:pPr>
          </w:p>
        </w:tc>
      </w:tr>
      <w:tr w:rsidR="00D35D5B" w14:paraId="3BD106F1" w14:textId="77777777" w:rsidTr="00F91F46">
        <w:trPr>
          <w:trHeight w:val="330"/>
        </w:trPr>
        <w:tc>
          <w:tcPr>
            <w:tcW w:w="2133" w:type="dxa"/>
            <w:tcBorders>
              <w:top w:val="single" w:sz="4" w:space="0" w:color="FFFFFF"/>
              <w:right w:val="single" w:sz="4" w:space="0" w:color="auto"/>
            </w:tcBorders>
          </w:tcPr>
          <w:p w14:paraId="4EE9A100" w14:textId="77777777" w:rsidR="00692F20" w:rsidRDefault="00692F20" w:rsidP="00692F20">
            <w:pPr>
              <w:ind w:left="243" w:hanging="108"/>
              <w:rPr>
                <w:b/>
                <w:bCs/>
                <w:sz w:val="22"/>
              </w:rPr>
            </w:pPr>
            <w:permStart w:id="1483831659" w:edGrp="everyone" w:colFirst="5" w:colLast="5"/>
            <w:permStart w:id="640164563" w:edGrp="everyone" w:colFirst="3" w:colLast="3"/>
            <w:permStart w:id="723416516" w:edGrp="everyone" w:colFirst="1" w:colLast="1"/>
            <w:r>
              <w:rPr>
                <w:b/>
                <w:bCs/>
                <w:sz w:val="22"/>
              </w:rPr>
              <w:t>Do you require: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FitText/>
            <w:vAlign w:val="center"/>
          </w:tcPr>
          <w:p w14:paraId="73D26200" w14:textId="77777777" w:rsidR="00692F20" w:rsidRDefault="00692F20" w:rsidP="008B6124">
            <w:pPr>
              <w:ind w:left="-120" w:right="-96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968" w:type="dxa"/>
            <w:gridSpan w:val="4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14:paraId="69069FF8" w14:textId="77777777" w:rsidR="00692F20" w:rsidRDefault="00692F20" w:rsidP="00D35D5B">
            <w:pPr>
              <w:rPr>
                <w:b/>
                <w:bCs/>
                <w:sz w:val="22"/>
              </w:rPr>
            </w:pPr>
            <w:r w:rsidRPr="002F3F4B">
              <w:rPr>
                <w:bCs/>
                <w:sz w:val="22"/>
              </w:rPr>
              <w:t>Credit Only</w:t>
            </w:r>
            <w:r>
              <w:rPr>
                <w:bCs/>
                <w:sz w:val="22"/>
              </w:rPr>
              <w:t xml:space="preserve"> (2&amp;4)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FitText/>
            <w:vAlign w:val="center"/>
          </w:tcPr>
          <w:p w14:paraId="3E33E49B" w14:textId="77777777" w:rsidR="00692F20" w:rsidRDefault="00692F20" w:rsidP="008B6124">
            <w:pPr>
              <w:ind w:left="-108" w:right="-108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auto"/>
              <w:right w:val="single" w:sz="4" w:space="0" w:color="auto"/>
            </w:tcBorders>
            <w:vAlign w:val="center"/>
          </w:tcPr>
          <w:p w14:paraId="67D5DD48" w14:textId="77777777" w:rsidR="00692F20" w:rsidRDefault="00692F20" w:rsidP="00D35D5B">
            <w:pPr>
              <w:ind w:left="-18" w:firstLine="18"/>
              <w:rPr>
                <w:b/>
                <w:bCs/>
                <w:sz w:val="22"/>
              </w:rPr>
            </w:pPr>
            <w:r w:rsidRPr="002F3F4B">
              <w:rPr>
                <w:bCs/>
                <w:sz w:val="22"/>
              </w:rPr>
              <w:t>Evaluation</w:t>
            </w:r>
            <w:r>
              <w:rPr>
                <w:bCs/>
                <w:sz w:val="22"/>
              </w:rPr>
              <w:t xml:space="preserve"> (3&amp;4)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FitText/>
            <w:vAlign w:val="center"/>
          </w:tcPr>
          <w:p w14:paraId="1296FE3B" w14:textId="77777777" w:rsidR="00692F20" w:rsidRDefault="00692F20" w:rsidP="008B6124">
            <w:pPr>
              <w:ind w:left="-108" w:right="-108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3882" w:type="dxa"/>
            <w:gridSpan w:val="3"/>
            <w:tcBorders>
              <w:top w:val="single" w:sz="4" w:space="0" w:color="FFFFFF"/>
              <w:left w:val="single" w:sz="4" w:space="0" w:color="auto"/>
            </w:tcBorders>
            <w:vAlign w:val="center"/>
          </w:tcPr>
          <w:p w14:paraId="45A3E690" w14:textId="77777777" w:rsidR="00692F20" w:rsidRDefault="00692F20" w:rsidP="00D35D5B">
            <w:pPr>
              <w:rPr>
                <w:b/>
                <w:bCs/>
                <w:sz w:val="22"/>
              </w:rPr>
            </w:pPr>
            <w:r w:rsidRPr="002F3F4B">
              <w:rPr>
                <w:bCs/>
                <w:sz w:val="22"/>
              </w:rPr>
              <w:t>Both</w:t>
            </w:r>
            <w:r>
              <w:rPr>
                <w:bCs/>
                <w:sz w:val="22"/>
              </w:rPr>
              <w:t xml:space="preserve"> (2-4) &lt;</w:t>
            </w:r>
            <w:r w:rsidR="002A32F2">
              <w:rPr>
                <w:bCs/>
                <w:sz w:val="22"/>
              </w:rPr>
              <w:t xml:space="preserve"> (</w:t>
            </w:r>
            <w:r w:rsidRPr="002F3F4B">
              <w:rPr>
                <w:bCs/>
                <w:sz w:val="22"/>
              </w:rPr>
              <w:t>Fill out the sections</w:t>
            </w:r>
            <w:r w:rsidR="002A32F2">
              <w:rPr>
                <w:bCs/>
                <w:sz w:val="22"/>
              </w:rPr>
              <w:t xml:space="preserve"> below)</w:t>
            </w:r>
          </w:p>
        </w:tc>
      </w:tr>
    </w:tbl>
    <w:permEnd w:id="1483831659"/>
    <w:permEnd w:id="640164563"/>
    <w:permEnd w:id="723416516"/>
    <w:p w14:paraId="5D042337" w14:textId="3BAA6631" w:rsidR="001E7DC3" w:rsidRPr="00137CE1" w:rsidRDefault="00000000">
      <w:pPr>
        <w:rPr>
          <w:b/>
          <w:bCs/>
          <w:sz w:val="16"/>
          <w:szCs w:val="16"/>
        </w:rPr>
      </w:pPr>
      <w:r>
        <w:rPr>
          <w:noProof/>
        </w:rPr>
        <w:pict w14:anchorId="580715C3">
          <v:line id="Line 4" o:spid="_x0000_s2053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7.25pt" to="527.85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" strokeweight="1.25pt"/>
        </w:pict>
      </w:r>
    </w:p>
    <w:p w14:paraId="02C7E2C1" w14:textId="77777777" w:rsidR="001E7DC3" w:rsidRPr="002F3F4B" w:rsidRDefault="00AD6ACE">
      <w:pPr>
        <w:rPr>
          <w:bCs/>
          <w:sz w:val="22"/>
        </w:rPr>
      </w:pPr>
      <w:r>
        <w:rPr>
          <w:b/>
          <w:bCs/>
          <w:sz w:val="22"/>
        </w:rPr>
        <w:t>2</w:t>
      </w:r>
      <w:r w:rsidR="002F3F4B">
        <w:rPr>
          <w:b/>
          <w:bCs/>
          <w:sz w:val="22"/>
        </w:rPr>
        <w:t xml:space="preserve">) </w:t>
      </w:r>
      <w:r w:rsidR="001E7DC3">
        <w:rPr>
          <w:b/>
          <w:bCs/>
          <w:sz w:val="22"/>
        </w:rPr>
        <w:t xml:space="preserve">If Credit Only </w:t>
      </w:r>
      <w:r w:rsidR="001E7DC3" w:rsidRPr="002F3F4B">
        <w:rPr>
          <w:b/>
          <w:bCs/>
          <w:sz w:val="22"/>
        </w:rPr>
        <w:t>(Warranty Determination – 18 months)</w:t>
      </w:r>
    </w:p>
    <w:p w14:paraId="4952BD8F" w14:textId="77777777" w:rsidR="00DC1559" w:rsidRPr="00137CE1" w:rsidRDefault="00DC1559">
      <w:pPr>
        <w:rPr>
          <w:b/>
          <w:bCs/>
          <w:sz w:val="12"/>
          <w:szCs w:val="12"/>
        </w:rPr>
      </w:pPr>
    </w:p>
    <w:tbl>
      <w:tblPr>
        <w:tblW w:w="10611" w:type="dxa"/>
        <w:tblInd w:w="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93"/>
        <w:gridCol w:w="2070"/>
        <w:gridCol w:w="487"/>
        <w:gridCol w:w="2051"/>
        <w:gridCol w:w="1710"/>
      </w:tblGrid>
      <w:tr w:rsidR="00692F20" w14:paraId="3952E676" w14:textId="77777777" w:rsidTr="00F91F46">
        <w:trPr>
          <w:trHeight w:val="180"/>
        </w:trPr>
        <w:tc>
          <w:tcPr>
            <w:tcW w:w="42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63F00AE" w14:textId="77777777" w:rsidR="00692F20" w:rsidRPr="00692F20" w:rsidRDefault="00692F20" w:rsidP="00692F20">
            <w:pPr>
              <w:ind w:left="-45"/>
              <w:rPr>
                <w:b/>
                <w:bCs/>
                <w:sz w:val="22"/>
                <w:szCs w:val="22"/>
              </w:rPr>
            </w:pPr>
            <w:permStart w:id="169756456" w:edGrp="everyone" w:colFirst="1" w:colLast="1"/>
            <w:permStart w:id="1370775937" w:edGrp="everyone" w:colFirst="4" w:colLast="4"/>
            <w:r w:rsidRPr="002F3F4B">
              <w:rPr>
                <w:bCs/>
                <w:sz w:val="22"/>
              </w:rPr>
              <w:t>Original purchase order # / Original Invoice #</w:t>
            </w:r>
            <w:r w:rsidRPr="002F3F4B">
              <w:rPr>
                <w:bCs/>
                <w:sz w:val="24"/>
              </w:rPr>
              <w:t>:</w:t>
            </w:r>
          </w:p>
        </w:tc>
        <w:tc>
          <w:tcPr>
            <w:tcW w:w="207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FFFFF"/>
          </w:tcPr>
          <w:p w14:paraId="3A09C2A4" w14:textId="77777777" w:rsidR="00692F20" w:rsidRPr="003F743C" w:rsidRDefault="00692F20" w:rsidP="00692F20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37CE698" w14:textId="77777777" w:rsidR="00692F20" w:rsidRPr="00692F20" w:rsidRDefault="00692F20" w:rsidP="00692F20">
            <w:pPr>
              <w:ind w:left="6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or</w:t>
            </w:r>
          </w:p>
        </w:tc>
        <w:tc>
          <w:tcPr>
            <w:tcW w:w="20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9A726F8" w14:textId="77777777" w:rsidR="00692F20" w:rsidRPr="00692F20" w:rsidRDefault="00692F20" w:rsidP="00692F20">
            <w:pPr>
              <w:ind w:left="63"/>
              <w:rPr>
                <w:bCs/>
                <w:sz w:val="22"/>
                <w:szCs w:val="22"/>
              </w:rPr>
            </w:pPr>
            <w:r w:rsidRPr="00692F20">
              <w:rPr>
                <w:bCs/>
                <w:sz w:val="22"/>
                <w:szCs w:val="22"/>
              </w:rPr>
              <w:t>Product Date Code</w:t>
            </w:r>
            <w:r>
              <w:rPr>
                <w:bCs/>
                <w:sz w:val="22"/>
                <w:szCs w:val="22"/>
              </w:rPr>
              <w:t>:</w:t>
            </w:r>
          </w:p>
        </w:tc>
        <w:tc>
          <w:tcPr>
            <w:tcW w:w="1710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FFFFFF"/>
          </w:tcPr>
          <w:p w14:paraId="6C8EB216" w14:textId="77777777" w:rsidR="00692F20" w:rsidRPr="003F743C" w:rsidRDefault="00692F20" w:rsidP="00692F20">
            <w:pPr>
              <w:rPr>
                <w:b/>
                <w:bCs/>
                <w:sz w:val="22"/>
                <w:szCs w:val="22"/>
              </w:rPr>
            </w:pPr>
          </w:p>
        </w:tc>
      </w:tr>
    </w:tbl>
    <w:permEnd w:id="169756456"/>
    <w:permEnd w:id="1370775937"/>
    <w:p w14:paraId="3C600912" w14:textId="33468EE1" w:rsidR="001E7DC3" w:rsidRPr="000943AC" w:rsidRDefault="00000000">
      <w:r>
        <w:rPr>
          <w:noProof/>
        </w:rPr>
        <w:pict w14:anchorId="5200948B">
          <v:line id="Line 5" o:spid="_x0000_s2052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5.45pt" to="527.8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" strokeweight="1.25pt"/>
        </w:pict>
      </w:r>
    </w:p>
    <w:p w14:paraId="4B48C6F6" w14:textId="77777777" w:rsidR="006E0F89" w:rsidRDefault="00AD6ACE">
      <w:pPr>
        <w:rPr>
          <w:sz w:val="16"/>
        </w:rPr>
      </w:pPr>
      <w:r>
        <w:rPr>
          <w:b/>
          <w:sz w:val="24"/>
          <w:szCs w:val="24"/>
        </w:rPr>
        <w:t>3</w:t>
      </w:r>
      <w:r w:rsidR="002F3F4B" w:rsidRPr="002F3F4B">
        <w:rPr>
          <w:b/>
          <w:sz w:val="24"/>
          <w:szCs w:val="24"/>
        </w:rPr>
        <w:t>)</w:t>
      </w:r>
      <w:r w:rsidR="002F3F4B">
        <w:rPr>
          <w:sz w:val="16"/>
        </w:rPr>
        <w:t xml:space="preserve"> </w:t>
      </w:r>
      <w:r w:rsidR="006E0F89">
        <w:rPr>
          <w:sz w:val="16"/>
        </w:rPr>
        <w:t xml:space="preserve"> </w:t>
      </w:r>
      <w:r w:rsidR="00FC76A0">
        <w:rPr>
          <w:b/>
          <w:bCs/>
          <w:sz w:val="22"/>
          <w:szCs w:val="22"/>
        </w:rPr>
        <w:t>Is</w:t>
      </w:r>
      <w:r w:rsidR="007E52AC" w:rsidRPr="007E52AC">
        <w:rPr>
          <w:b/>
          <w:bCs/>
          <w:sz w:val="22"/>
          <w:szCs w:val="22"/>
        </w:rPr>
        <w:t xml:space="preserve"> an </w:t>
      </w:r>
      <w:r>
        <w:rPr>
          <w:b/>
          <w:bCs/>
          <w:sz w:val="22"/>
          <w:szCs w:val="22"/>
        </w:rPr>
        <w:t>E</w:t>
      </w:r>
      <w:r w:rsidR="007E52AC" w:rsidRPr="007E52AC">
        <w:rPr>
          <w:b/>
          <w:bCs/>
          <w:sz w:val="22"/>
          <w:szCs w:val="22"/>
        </w:rPr>
        <w:t>valuation is required</w:t>
      </w:r>
      <w:r w:rsidR="00FC76A0">
        <w:rPr>
          <w:b/>
          <w:bCs/>
          <w:sz w:val="22"/>
          <w:szCs w:val="22"/>
        </w:rPr>
        <w:t>?</w:t>
      </w:r>
      <w:r w:rsidR="007E52AC" w:rsidRPr="007E52AC">
        <w:rPr>
          <w:b/>
          <w:bCs/>
          <w:sz w:val="22"/>
          <w:szCs w:val="22"/>
        </w:rPr>
        <w:t xml:space="preserve"> </w:t>
      </w:r>
      <w:r w:rsidR="007E52AC" w:rsidRPr="00AD6ACE">
        <w:rPr>
          <w:bCs/>
          <w:sz w:val="22"/>
          <w:szCs w:val="22"/>
        </w:rPr>
        <w:t xml:space="preserve">Please fill out as much information </w:t>
      </w:r>
      <w:r w:rsidR="00FC76A0">
        <w:rPr>
          <w:bCs/>
          <w:sz w:val="22"/>
          <w:szCs w:val="22"/>
        </w:rPr>
        <w:t xml:space="preserve">as possible </w:t>
      </w:r>
      <w:r w:rsidR="007E52AC" w:rsidRPr="00AD6ACE">
        <w:rPr>
          <w:bCs/>
          <w:sz w:val="22"/>
          <w:szCs w:val="22"/>
        </w:rPr>
        <w:t xml:space="preserve">on the </w:t>
      </w:r>
      <w:r w:rsidR="008A333F">
        <w:rPr>
          <w:bCs/>
          <w:sz w:val="22"/>
          <w:szCs w:val="22"/>
        </w:rPr>
        <w:t>E</w:t>
      </w:r>
      <w:r w:rsidR="00FC76A0">
        <w:rPr>
          <w:bCs/>
          <w:sz w:val="22"/>
          <w:szCs w:val="22"/>
        </w:rPr>
        <w:t xml:space="preserve">valuation </w:t>
      </w:r>
      <w:r w:rsidR="008A333F">
        <w:rPr>
          <w:bCs/>
          <w:sz w:val="22"/>
          <w:szCs w:val="22"/>
        </w:rPr>
        <w:t>Form</w:t>
      </w:r>
      <w:r w:rsidR="006C15CE" w:rsidRPr="00AD6ACE">
        <w:rPr>
          <w:bCs/>
          <w:sz w:val="22"/>
          <w:szCs w:val="22"/>
        </w:rPr>
        <w:t>.  This information is used to determine appropriate factory testing</w:t>
      </w:r>
      <w:r w:rsidR="00166710">
        <w:rPr>
          <w:bCs/>
          <w:sz w:val="22"/>
          <w:szCs w:val="22"/>
        </w:rPr>
        <w:t xml:space="preserve"> and root cause of the failure.</w:t>
      </w:r>
      <w:r w:rsidR="006E0F89" w:rsidRPr="00AD6ACE">
        <w:rPr>
          <w:sz w:val="16"/>
        </w:rPr>
        <w:t xml:space="preserve">                                                                                                                                       </w:t>
      </w:r>
    </w:p>
    <w:p w14:paraId="4205B9E3" w14:textId="648A5F80" w:rsidR="007E52AC" w:rsidRDefault="00000000">
      <w:pPr>
        <w:rPr>
          <w:sz w:val="16"/>
        </w:rPr>
      </w:pPr>
      <w:r>
        <w:rPr>
          <w:noProof/>
        </w:rPr>
        <w:pict w14:anchorId="0EDB703C">
          <v:line id="Line 6" o:spid="_x0000_s2051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15pt,4.2pt" to="527.85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" strokeweight="1.25pt"/>
        </w:pict>
      </w:r>
    </w:p>
    <w:tbl>
      <w:tblPr>
        <w:tblpPr w:leftFromText="180" w:rightFromText="180" w:vertAnchor="text" w:tblpX="-72" w:tblpY="1"/>
        <w:tblOverlap w:val="never"/>
        <w:tblW w:w="10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25"/>
        <w:gridCol w:w="3337"/>
        <w:gridCol w:w="812"/>
        <w:gridCol w:w="6111"/>
      </w:tblGrid>
      <w:tr w:rsidR="001151AE" w14:paraId="5D755F23" w14:textId="77777777" w:rsidTr="00F91F46">
        <w:trPr>
          <w:trHeight w:val="303"/>
        </w:trPr>
        <w:tc>
          <w:tcPr>
            <w:tcW w:w="525" w:type="dxa"/>
            <w:vMerge w:val="restart"/>
            <w:tcBorders>
              <w:top w:val="single" w:sz="4" w:space="0" w:color="FFFFFF"/>
              <w:left w:val="single" w:sz="4" w:space="0" w:color="FFFFFF"/>
            </w:tcBorders>
            <w:shd w:val="clear" w:color="auto" w:fill="auto"/>
          </w:tcPr>
          <w:p w14:paraId="70B9103B" w14:textId="77777777" w:rsidR="000943AC" w:rsidRPr="000943AC" w:rsidRDefault="000943AC" w:rsidP="001151AE">
            <w:pPr>
              <w:pStyle w:val="Heading7"/>
            </w:pPr>
            <w:r w:rsidRPr="000943AC">
              <w:rPr>
                <w:sz w:val="24"/>
                <w:szCs w:val="24"/>
              </w:rPr>
              <w:t>4)</w:t>
            </w:r>
          </w:p>
        </w:tc>
        <w:tc>
          <w:tcPr>
            <w:tcW w:w="3337" w:type="dxa"/>
            <w:tcBorders>
              <w:bottom w:val="single" w:sz="4" w:space="0" w:color="auto"/>
            </w:tcBorders>
          </w:tcPr>
          <w:p w14:paraId="06B08E50" w14:textId="77777777" w:rsidR="000943AC" w:rsidRDefault="000943AC" w:rsidP="001151AE">
            <w:pPr>
              <w:pStyle w:val="Heading7"/>
            </w:pPr>
            <w:r>
              <w:t>Part Number</w:t>
            </w:r>
          </w:p>
        </w:tc>
        <w:tc>
          <w:tcPr>
            <w:tcW w:w="812" w:type="dxa"/>
            <w:tcBorders>
              <w:bottom w:val="single" w:sz="4" w:space="0" w:color="auto"/>
            </w:tcBorders>
          </w:tcPr>
          <w:p w14:paraId="3E5055AD" w14:textId="77777777" w:rsidR="000943AC" w:rsidRDefault="000943AC" w:rsidP="001151AE">
            <w:pPr>
              <w:pStyle w:val="Heading7"/>
            </w:pPr>
            <w:r>
              <w:t>Qty</w:t>
            </w:r>
          </w:p>
        </w:tc>
        <w:tc>
          <w:tcPr>
            <w:tcW w:w="6111" w:type="dxa"/>
            <w:tcBorders>
              <w:bottom w:val="single" w:sz="4" w:space="0" w:color="auto"/>
            </w:tcBorders>
          </w:tcPr>
          <w:p w14:paraId="2AF393AF" w14:textId="453214F4" w:rsidR="000943AC" w:rsidRDefault="000943AC" w:rsidP="001151AE">
            <w:pPr>
              <w:rPr>
                <w:sz w:val="18"/>
              </w:rPr>
            </w:pPr>
            <w:r>
              <w:rPr>
                <w:b/>
                <w:bCs/>
                <w:sz w:val="28"/>
              </w:rPr>
              <w:t>Application / Reason for Return</w:t>
            </w:r>
            <w:r w:rsidR="0041548E">
              <w:rPr>
                <w:b/>
                <w:bCs/>
                <w:sz w:val="28"/>
              </w:rPr>
              <w:t xml:space="preserve"> (</w:t>
            </w:r>
            <w:r w:rsidR="0041548E" w:rsidRPr="0041548E">
              <w:rPr>
                <w:b/>
                <w:bCs/>
                <w:sz w:val="28"/>
                <w:highlight w:val="yellow"/>
              </w:rPr>
              <w:t>be specific</w:t>
            </w:r>
            <w:r w:rsidR="0041548E">
              <w:rPr>
                <w:b/>
                <w:bCs/>
                <w:sz w:val="28"/>
              </w:rPr>
              <w:t>)</w:t>
            </w:r>
            <w:r>
              <w:rPr>
                <w:b/>
                <w:bCs/>
                <w:sz w:val="28"/>
              </w:rPr>
              <w:t>:</w:t>
            </w:r>
            <w:r>
              <w:rPr>
                <w:sz w:val="18"/>
              </w:rPr>
              <w:t xml:space="preserve">  </w:t>
            </w:r>
          </w:p>
        </w:tc>
      </w:tr>
      <w:tr w:rsidR="001151AE" w14:paraId="43EF6915" w14:textId="77777777" w:rsidTr="00F91F46">
        <w:trPr>
          <w:trHeight w:val="350"/>
        </w:trPr>
        <w:tc>
          <w:tcPr>
            <w:tcW w:w="525" w:type="dxa"/>
            <w:vMerge/>
            <w:tcBorders>
              <w:left w:val="single" w:sz="4" w:space="0" w:color="FFFFFF"/>
            </w:tcBorders>
            <w:shd w:val="clear" w:color="auto" w:fill="auto"/>
          </w:tcPr>
          <w:p w14:paraId="7ACFB540" w14:textId="77777777" w:rsidR="000943AC" w:rsidRPr="002F3F4B" w:rsidRDefault="000943AC" w:rsidP="001151AE">
            <w:pPr>
              <w:ind w:left="72" w:hanging="72"/>
              <w:rPr>
                <w:sz w:val="36"/>
                <w:szCs w:val="36"/>
              </w:rPr>
            </w:pPr>
            <w:permStart w:id="344406667" w:edGrp="everyone" w:colFirst="1" w:colLast="1"/>
            <w:permStart w:id="895436432" w:edGrp="everyone" w:colFirst="2" w:colLast="2"/>
            <w:permStart w:id="1229991356" w:edGrp="everyone" w:colFirst="3" w:colLast="3"/>
          </w:p>
        </w:tc>
        <w:tc>
          <w:tcPr>
            <w:tcW w:w="3337" w:type="dxa"/>
            <w:shd w:val="clear" w:color="auto" w:fill="FFFFFF"/>
            <w:vAlign w:val="center"/>
          </w:tcPr>
          <w:p w14:paraId="0D695BE7" w14:textId="77777777" w:rsidR="000943AC" w:rsidRPr="001151AE" w:rsidRDefault="000943AC" w:rsidP="001151AE">
            <w:pPr>
              <w:ind w:left="72" w:hanging="72"/>
              <w:jc w:val="center"/>
              <w:rPr>
                <w:sz w:val="32"/>
                <w:szCs w:val="32"/>
              </w:rPr>
            </w:pPr>
          </w:p>
        </w:tc>
        <w:tc>
          <w:tcPr>
            <w:tcW w:w="812" w:type="dxa"/>
            <w:shd w:val="clear" w:color="auto" w:fill="FFFFFF"/>
          </w:tcPr>
          <w:p w14:paraId="1DF765F1" w14:textId="77777777" w:rsidR="000943AC" w:rsidRPr="001151AE" w:rsidRDefault="000943AC" w:rsidP="001151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6111" w:type="dxa"/>
            <w:shd w:val="clear" w:color="auto" w:fill="FFFFFF"/>
          </w:tcPr>
          <w:p w14:paraId="370E8ACB" w14:textId="77777777" w:rsidR="000943AC" w:rsidRPr="001151AE" w:rsidRDefault="000943AC" w:rsidP="001151AE"/>
        </w:tc>
      </w:tr>
      <w:tr w:rsidR="001151AE" w14:paraId="38023D00" w14:textId="77777777" w:rsidTr="00F91F46">
        <w:trPr>
          <w:trHeight w:val="386"/>
        </w:trPr>
        <w:tc>
          <w:tcPr>
            <w:tcW w:w="525" w:type="dxa"/>
            <w:vMerge/>
            <w:tcBorders>
              <w:left w:val="single" w:sz="4" w:space="0" w:color="FFFFFF"/>
            </w:tcBorders>
            <w:shd w:val="clear" w:color="auto" w:fill="auto"/>
          </w:tcPr>
          <w:p w14:paraId="529F3494" w14:textId="77777777" w:rsidR="000943AC" w:rsidRPr="002F3F4B" w:rsidRDefault="000943AC" w:rsidP="001151AE">
            <w:pPr>
              <w:rPr>
                <w:sz w:val="36"/>
                <w:szCs w:val="36"/>
              </w:rPr>
            </w:pPr>
            <w:permStart w:id="547770844" w:edGrp="everyone" w:colFirst="1" w:colLast="1"/>
            <w:permStart w:id="722478596" w:edGrp="everyone" w:colFirst="2" w:colLast="2"/>
            <w:permStart w:id="1108554966" w:edGrp="everyone" w:colFirst="3" w:colLast="3"/>
            <w:permEnd w:id="344406667"/>
            <w:permEnd w:id="895436432"/>
            <w:permEnd w:id="1229991356"/>
          </w:p>
        </w:tc>
        <w:tc>
          <w:tcPr>
            <w:tcW w:w="3337" w:type="dxa"/>
            <w:shd w:val="clear" w:color="auto" w:fill="FFFFFF"/>
            <w:vAlign w:val="center"/>
          </w:tcPr>
          <w:p w14:paraId="40B0E576" w14:textId="77777777" w:rsidR="000943AC" w:rsidRPr="001151AE" w:rsidRDefault="000943AC" w:rsidP="001151A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12" w:type="dxa"/>
            <w:shd w:val="clear" w:color="auto" w:fill="FFFFFF"/>
          </w:tcPr>
          <w:p w14:paraId="5D5FB595" w14:textId="77777777" w:rsidR="000943AC" w:rsidRPr="001151AE" w:rsidRDefault="000943AC" w:rsidP="001151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6111" w:type="dxa"/>
            <w:shd w:val="clear" w:color="auto" w:fill="FFFFFF"/>
          </w:tcPr>
          <w:p w14:paraId="3BC60D8A" w14:textId="77777777" w:rsidR="000943AC" w:rsidRPr="001151AE" w:rsidRDefault="000943AC" w:rsidP="001151AE"/>
        </w:tc>
      </w:tr>
      <w:tr w:rsidR="001151AE" w14:paraId="443DFD5B" w14:textId="77777777" w:rsidTr="00F91F46">
        <w:trPr>
          <w:trHeight w:val="150"/>
        </w:trPr>
        <w:tc>
          <w:tcPr>
            <w:tcW w:w="525" w:type="dxa"/>
            <w:vMerge/>
            <w:tcBorders>
              <w:left w:val="single" w:sz="4" w:space="0" w:color="FFFFFF"/>
            </w:tcBorders>
            <w:shd w:val="clear" w:color="auto" w:fill="auto"/>
          </w:tcPr>
          <w:p w14:paraId="48EB08FC" w14:textId="77777777" w:rsidR="000943AC" w:rsidRPr="002F3F4B" w:rsidRDefault="000943AC" w:rsidP="001151AE">
            <w:pPr>
              <w:rPr>
                <w:sz w:val="36"/>
                <w:szCs w:val="36"/>
              </w:rPr>
            </w:pPr>
            <w:permStart w:id="490217197" w:edGrp="everyone" w:colFirst="1" w:colLast="1"/>
            <w:permStart w:id="753547121" w:edGrp="everyone" w:colFirst="2" w:colLast="2"/>
            <w:permStart w:id="1211520377" w:edGrp="everyone" w:colFirst="3" w:colLast="3"/>
            <w:permEnd w:id="547770844"/>
            <w:permEnd w:id="722478596"/>
            <w:permEnd w:id="1108554966"/>
          </w:p>
        </w:tc>
        <w:tc>
          <w:tcPr>
            <w:tcW w:w="3337" w:type="dxa"/>
            <w:shd w:val="clear" w:color="auto" w:fill="FFFFFF"/>
            <w:vAlign w:val="center"/>
          </w:tcPr>
          <w:p w14:paraId="7BC4792B" w14:textId="77777777" w:rsidR="000943AC" w:rsidRPr="001151AE" w:rsidRDefault="000943AC" w:rsidP="001151A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12" w:type="dxa"/>
            <w:shd w:val="clear" w:color="auto" w:fill="FFFFFF"/>
          </w:tcPr>
          <w:p w14:paraId="3B696DB8" w14:textId="77777777" w:rsidR="000943AC" w:rsidRPr="001151AE" w:rsidRDefault="000943AC" w:rsidP="001151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6111" w:type="dxa"/>
            <w:shd w:val="clear" w:color="auto" w:fill="FFFFFF"/>
          </w:tcPr>
          <w:p w14:paraId="56A2F280" w14:textId="77777777" w:rsidR="000943AC" w:rsidRPr="001151AE" w:rsidRDefault="000943AC" w:rsidP="001151AE"/>
        </w:tc>
      </w:tr>
      <w:tr w:rsidR="001151AE" w14:paraId="698A7EAA" w14:textId="77777777" w:rsidTr="00F91F46">
        <w:trPr>
          <w:trHeight w:val="255"/>
        </w:trPr>
        <w:tc>
          <w:tcPr>
            <w:tcW w:w="525" w:type="dxa"/>
            <w:vMerge/>
            <w:tcBorders>
              <w:left w:val="single" w:sz="4" w:space="0" w:color="FFFFFF"/>
              <w:bottom w:val="single" w:sz="4" w:space="0" w:color="FFFFFF"/>
            </w:tcBorders>
            <w:shd w:val="clear" w:color="auto" w:fill="auto"/>
          </w:tcPr>
          <w:p w14:paraId="192D5245" w14:textId="77777777" w:rsidR="000943AC" w:rsidRPr="002F3F4B" w:rsidRDefault="000943AC" w:rsidP="001151AE">
            <w:pPr>
              <w:rPr>
                <w:sz w:val="36"/>
                <w:szCs w:val="36"/>
              </w:rPr>
            </w:pPr>
            <w:permStart w:id="1971457087" w:edGrp="everyone" w:colFirst="1" w:colLast="1"/>
            <w:permStart w:id="1356287419" w:edGrp="everyone" w:colFirst="2" w:colLast="2"/>
            <w:permStart w:id="281875427" w:edGrp="everyone" w:colFirst="3" w:colLast="3"/>
            <w:permEnd w:id="490217197"/>
            <w:permEnd w:id="753547121"/>
            <w:permEnd w:id="1211520377"/>
          </w:p>
        </w:tc>
        <w:tc>
          <w:tcPr>
            <w:tcW w:w="3337" w:type="dxa"/>
            <w:shd w:val="clear" w:color="auto" w:fill="FFFFFF"/>
            <w:vAlign w:val="center"/>
          </w:tcPr>
          <w:p w14:paraId="7AB9DC1B" w14:textId="77777777" w:rsidR="000943AC" w:rsidRPr="001151AE" w:rsidRDefault="000943AC" w:rsidP="001151AE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812" w:type="dxa"/>
            <w:shd w:val="clear" w:color="auto" w:fill="FFFFFF"/>
          </w:tcPr>
          <w:p w14:paraId="473DFD1B" w14:textId="77777777" w:rsidR="000943AC" w:rsidRPr="001151AE" w:rsidRDefault="000943AC" w:rsidP="001151AE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6111" w:type="dxa"/>
            <w:shd w:val="clear" w:color="auto" w:fill="FFFFFF"/>
          </w:tcPr>
          <w:p w14:paraId="3023D40B" w14:textId="77777777" w:rsidR="000943AC" w:rsidRPr="001151AE" w:rsidRDefault="000943AC" w:rsidP="001151AE"/>
        </w:tc>
      </w:tr>
    </w:tbl>
    <w:permEnd w:id="1971457087"/>
    <w:permEnd w:id="1356287419"/>
    <w:permEnd w:id="281875427"/>
    <w:p w14:paraId="012A2357" w14:textId="77777777" w:rsidR="006E0F89" w:rsidRPr="007E52AC" w:rsidRDefault="006E0F89">
      <w:pPr>
        <w:rPr>
          <w:bCs/>
        </w:rPr>
      </w:pPr>
      <w:r w:rsidRPr="007E52AC">
        <w:rPr>
          <w:bCs/>
        </w:rPr>
        <w:t>All product</w:t>
      </w:r>
      <w:r w:rsidR="007E52AC" w:rsidRPr="007E52AC">
        <w:rPr>
          <w:bCs/>
        </w:rPr>
        <w:t>s</w:t>
      </w:r>
      <w:r w:rsidRPr="007E52AC">
        <w:rPr>
          <w:bCs/>
        </w:rPr>
        <w:t xml:space="preserve"> </w:t>
      </w:r>
      <w:r w:rsidR="007E52AC" w:rsidRPr="007E52AC">
        <w:rPr>
          <w:bCs/>
        </w:rPr>
        <w:t>are</w:t>
      </w:r>
      <w:r w:rsidRPr="007E52AC">
        <w:rPr>
          <w:bCs/>
        </w:rPr>
        <w:t xml:space="preserve"> returned at customer’s expense.  If </w:t>
      </w:r>
      <w:r w:rsidR="007E52AC" w:rsidRPr="007E52AC">
        <w:rPr>
          <w:bCs/>
        </w:rPr>
        <w:t xml:space="preserve">a </w:t>
      </w:r>
      <w:r w:rsidRPr="007E52AC">
        <w:rPr>
          <w:bCs/>
        </w:rPr>
        <w:t xml:space="preserve">product is out of warranty, credit will not be issued, and </w:t>
      </w:r>
      <w:r w:rsidR="007E52AC" w:rsidRPr="007E52AC">
        <w:rPr>
          <w:bCs/>
        </w:rPr>
        <w:t xml:space="preserve">the </w:t>
      </w:r>
      <w:r w:rsidRPr="007E52AC">
        <w:rPr>
          <w:bCs/>
        </w:rPr>
        <w:t xml:space="preserve">product </w:t>
      </w:r>
      <w:r w:rsidR="001E7DC3" w:rsidRPr="007E52AC">
        <w:rPr>
          <w:bCs/>
        </w:rPr>
        <w:t xml:space="preserve">returned </w:t>
      </w:r>
      <w:r w:rsidRPr="007E52AC">
        <w:rPr>
          <w:bCs/>
        </w:rPr>
        <w:t>will be scrapped.</w:t>
      </w:r>
      <w:r w:rsidR="00FA3028">
        <w:rPr>
          <w:bCs/>
        </w:rPr>
        <w:t xml:space="preserve"> </w:t>
      </w:r>
    </w:p>
    <w:p w14:paraId="489A8371" w14:textId="2C3D2A08" w:rsidR="006E0F89" w:rsidRPr="00137CE1" w:rsidRDefault="0051406E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ab/>
      </w:r>
      <w:r>
        <w:rPr>
          <w:rFonts w:ascii="Arial" w:hAnsi="Arial" w:cs="Arial"/>
          <w:b/>
          <w:bCs/>
          <w:sz w:val="18"/>
          <w:szCs w:val="18"/>
        </w:rPr>
        <w:tab/>
      </w:r>
      <w:r w:rsidR="00492583">
        <w:rPr>
          <w:rFonts w:ascii="Arial" w:hAnsi="Arial" w:cs="Arial"/>
          <w:b/>
          <w:bCs/>
          <w:sz w:val="18"/>
          <w:szCs w:val="18"/>
        </w:rPr>
        <w:tab/>
      </w:r>
      <w:r w:rsidRPr="00492583">
        <w:rPr>
          <w:rFonts w:ascii="Arial Black" w:hAnsi="Arial Black" w:cs="Arial"/>
          <w:b/>
          <w:bCs/>
          <w:sz w:val="24"/>
          <w:szCs w:val="24"/>
        </w:rPr>
        <w:t xml:space="preserve">Replacement </w:t>
      </w:r>
      <w:r w:rsidR="00593AE9">
        <w:rPr>
          <w:rFonts w:ascii="Arial Black" w:hAnsi="Arial Black" w:cs="Arial"/>
          <w:b/>
          <w:bCs/>
          <w:sz w:val="24"/>
          <w:szCs w:val="24"/>
        </w:rPr>
        <w:t>S</w:t>
      </w:r>
      <w:r w:rsidRPr="00492583">
        <w:rPr>
          <w:rFonts w:ascii="Arial Black" w:hAnsi="Arial Black" w:cs="Arial"/>
          <w:b/>
          <w:bCs/>
          <w:sz w:val="24"/>
          <w:szCs w:val="24"/>
        </w:rPr>
        <w:t>/</w:t>
      </w:r>
      <w:r w:rsidR="00593AE9">
        <w:rPr>
          <w:rFonts w:ascii="Arial Black" w:hAnsi="Arial Black" w:cs="Arial"/>
          <w:b/>
          <w:bCs/>
          <w:sz w:val="24"/>
          <w:szCs w:val="24"/>
        </w:rPr>
        <w:t xml:space="preserve">N </w:t>
      </w:r>
      <w:r>
        <w:rPr>
          <w:rFonts w:ascii="Arial" w:hAnsi="Arial" w:cs="Arial"/>
          <w:b/>
          <w:bCs/>
          <w:sz w:val="18"/>
          <w:szCs w:val="18"/>
        </w:rPr>
        <w:t>__________________________________________________</w:t>
      </w:r>
    </w:p>
    <w:p w14:paraId="7C78CB43" w14:textId="77777777" w:rsidR="00593AE9" w:rsidRDefault="00593AE9">
      <w:pPr>
        <w:rPr>
          <w:b/>
          <w:bCs/>
          <w:sz w:val="24"/>
          <w:u w:val="single"/>
        </w:rPr>
      </w:pPr>
    </w:p>
    <w:p w14:paraId="6AB160CA" w14:textId="5BD1DE2C" w:rsidR="006E0F89" w:rsidRDefault="00593AE9">
      <w:pPr>
        <w:rPr>
          <w:b/>
          <w:bCs/>
          <w:sz w:val="28"/>
          <w:u w:val="single"/>
        </w:rPr>
      </w:pPr>
      <w:r>
        <w:rPr>
          <w:b/>
          <w:bCs/>
          <w:sz w:val="24"/>
          <w:u w:val="single"/>
        </w:rPr>
        <w:t xml:space="preserve">Return </w:t>
      </w:r>
      <w:r w:rsidR="006E0F89">
        <w:rPr>
          <w:b/>
          <w:bCs/>
          <w:sz w:val="24"/>
          <w:u w:val="single"/>
        </w:rPr>
        <w:t>Instructions to Customer:</w:t>
      </w:r>
    </w:p>
    <w:p w14:paraId="55F67C0F" w14:textId="1DD12CF9" w:rsidR="00593AE9" w:rsidRDefault="00593AE9" w:rsidP="007E52AC">
      <w:pPr>
        <w:numPr>
          <w:ilvl w:val="0"/>
          <w:numId w:val="1"/>
        </w:numPr>
        <w:rPr>
          <w:sz w:val="24"/>
          <w:szCs w:val="24"/>
        </w:rPr>
      </w:pPr>
      <w:r w:rsidRPr="00593AE9">
        <w:rPr>
          <w:sz w:val="24"/>
          <w:szCs w:val="24"/>
        </w:rPr>
        <w:t xml:space="preserve">The Danfoss Warranty team will issue a delivery note for the product return.  The delivery note will contain both the return address and the RMA </w:t>
      </w:r>
      <w:r w:rsidR="0041548E">
        <w:rPr>
          <w:sz w:val="24"/>
          <w:szCs w:val="24"/>
        </w:rPr>
        <w:t>number</w:t>
      </w:r>
      <w:r w:rsidRPr="00593AE9">
        <w:rPr>
          <w:sz w:val="24"/>
          <w:szCs w:val="24"/>
        </w:rPr>
        <w:t>.</w:t>
      </w:r>
    </w:p>
    <w:p w14:paraId="5E73E222" w14:textId="77777777" w:rsidR="0041548E" w:rsidRDefault="006E0F89" w:rsidP="007E52AC">
      <w:pPr>
        <w:numPr>
          <w:ilvl w:val="0"/>
          <w:numId w:val="1"/>
        </w:numPr>
        <w:rPr>
          <w:sz w:val="24"/>
          <w:szCs w:val="24"/>
        </w:rPr>
      </w:pPr>
      <w:r w:rsidRPr="007E52AC">
        <w:rPr>
          <w:sz w:val="24"/>
          <w:szCs w:val="24"/>
        </w:rPr>
        <w:t>All product</w:t>
      </w:r>
      <w:r w:rsidR="001E7DC3" w:rsidRPr="007E52AC">
        <w:rPr>
          <w:sz w:val="24"/>
          <w:szCs w:val="24"/>
        </w:rPr>
        <w:t>s</w:t>
      </w:r>
      <w:r w:rsidRPr="007E52AC">
        <w:rPr>
          <w:sz w:val="24"/>
          <w:szCs w:val="24"/>
        </w:rPr>
        <w:t xml:space="preserve"> returned must have th</w:t>
      </w:r>
      <w:r w:rsidR="009E060C">
        <w:rPr>
          <w:sz w:val="24"/>
          <w:szCs w:val="24"/>
        </w:rPr>
        <w:t>e delivery note</w:t>
      </w:r>
      <w:r w:rsidRPr="007E52AC">
        <w:rPr>
          <w:sz w:val="24"/>
          <w:szCs w:val="24"/>
        </w:rPr>
        <w:t xml:space="preserve"> attached to the product</w:t>
      </w:r>
      <w:r w:rsidR="0041548E">
        <w:rPr>
          <w:sz w:val="24"/>
          <w:szCs w:val="24"/>
        </w:rPr>
        <w:t>.</w:t>
      </w:r>
    </w:p>
    <w:p w14:paraId="31DB096A" w14:textId="0E8D97FD" w:rsidR="007E52AC" w:rsidRPr="0041548E" w:rsidRDefault="0041548E" w:rsidP="007E52AC">
      <w:pPr>
        <w:numPr>
          <w:ilvl w:val="0"/>
          <w:numId w:val="1"/>
        </w:numPr>
        <w:rPr>
          <w:sz w:val="24"/>
          <w:szCs w:val="24"/>
          <w:highlight w:val="yellow"/>
        </w:rPr>
      </w:pPr>
      <w:r w:rsidRPr="0041548E">
        <w:rPr>
          <w:sz w:val="24"/>
          <w:szCs w:val="24"/>
          <w:highlight w:val="yellow"/>
        </w:rPr>
        <w:t>T</w:t>
      </w:r>
      <w:r w:rsidR="006E0F89" w:rsidRPr="0041548E">
        <w:rPr>
          <w:sz w:val="24"/>
          <w:szCs w:val="24"/>
          <w:highlight w:val="yellow"/>
        </w:rPr>
        <w:t xml:space="preserve">he RMA number marked on the outside of the box </w:t>
      </w:r>
      <w:r w:rsidR="00104E81" w:rsidRPr="0041548E">
        <w:rPr>
          <w:sz w:val="24"/>
          <w:szCs w:val="24"/>
          <w:highlight w:val="yellow"/>
        </w:rPr>
        <w:t>or the delivery will be refused.</w:t>
      </w:r>
    </w:p>
    <w:p w14:paraId="3B04EDCB" w14:textId="179BD0D1" w:rsidR="007E52AC" w:rsidRPr="007E52AC" w:rsidRDefault="009E060C" w:rsidP="007E52AC">
      <w:pPr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All Danfoss c</w:t>
      </w:r>
      <w:r w:rsidR="007E52AC" w:rsidRPr="007E52AC">
        <w:rPr>
          <w:bCs/>
          <w:sz w:val="24"/>
          <w:szCs w:val="24"/>
        </w:rPr>
        <w:t xml:space="preserve">ompressors returns </w:t>
      </w:r>
      <w:r w:rsidR="007E52AC" w:rsidRPr="0041548E">
        <w:rPr>
          <w:bCs/>
          <w:sz w:val="24"/>
          <w:szCs w:val="24"/>
          <w:highlight w:val="yellow"/>
        </w:rPr>
        <w:t xml:space="preserve">must be </w:t>
      </w:r>
      <w:r w:rsidR="00FC76A0" w:rsidRPr="0041548E">
        <w:rPr>
          <w:bCs/>
          <w:sz w:val="24"/>
          <w:szCs w:val="24"/>
          <w:highlight w:val="yellow"/>
        </w:rPr>
        <w:t>fixed to</w:t>
      </w:r>
      <w:r w:rsidR="007E52AC" w:rsidRPr="0041548E">
        <w:rPr>
          <w:bCs/>
          <w:sz w:val="24"/>
          <w:szCs w:val="24"/>
          <w:highlight w:val="yellow"/>
        </w:rPr>
        <w:t xml:space="preserve"> a pallet.</w:t>
      </w:r>
    </w:p>
    <w:p w14:paraId="472346C2" w14:textId="2F1B111A" w:rsidR="006E0F89" w:rsidRPr="000943AC" w:rsidRDefault="00000000">
      <w:r>
        <w:rPr>
          <w:noProof/>
        </w:rPr>
        <w:pict w14:anchorId="0B65D8CB">
          <v:line id="Line 9" o:spid="_x0000_s2050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pt,6.85pt" to="528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" strokeweight="1.25pt"/>
        </w:pict>
      </w:r>
    </w:p>
    <w:p w14:paraId="234873C7" w14:textId="77777777" w:rsidR="006E0F89" w:rsidRDefault="00B019B5">
      <w:pPr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Danfoss Contact</w:t>
      </w:r>
      <w:r w:rsidR="000943AC" w:rsidRPr="0076170D">
        <w:rPr>
          <w:b/>
          <w:bCs/>
          <w:sz w:val="24"/>
          <w:u w:val="single"/>
        </w:rPr>
        <w:t>:</w:t>
      </w:r>
    </w:p>
    <w:p w14:paraId="3173E546" w14:textId="77777777" w:rsidR="00593AE9" w:rsidRPr="0076170D" w:rsidRDefault="00593AE9">
      <w:pPr>
        <w:rPr>
          <w:b/>
          <w:bCs/>
          <w:sz w:val="24"/>
          <w:u w:val="single"/>
        </w:rPr>
      </w:pPr>
    </w:p>
    <w:p w14:paraId="262A2C28" w14:textId="797A4FD7" w:rsidR="00593AE9" w:rsidRDefault="0076170D" w:rsidP="004835B5">
      <w:pPr>
        <w:tabs>
          <w:tab w:val="left" w:pos="2430"/>
          <w:tab w:val="left" w:pos="4050"/>
        </w:tabs>
        <w:rPr>
          <w:sz w:val="24"/>
          <w:szCs w:val="24"/>
        </w:rPr>
      </w:pPr>
      <w:r w:rsidRPr="00593AE9">
        <w:rPr>
          <w:sz w:val="24"/>
          <w:szCs w:val="24"/>
        </w:rPr>
        <w:t>Line Reject / Field failures:</w:t>
      </w:r>
      <w:r w:rsidR="00906E36" w:rsidRPr="00593AE9">
        <w:rPr>
          <w:sz w:val="24"/>
          <w:szCs w:val="24"/>
        </w:rPr>
        <w:t xml:space="preserve"> </w:t>
      </w:r>
      <w:r w:rsidR="004835B5" w:rsidRPr="00593AE9">
        <w:rPr>
          <w:sz w:val="24"/>
          <w:szCs w:val="24"/>
        </w:rPr>
        <w:tab/>
      </w:r>
      <w:r w:rsidR="00593AE9">
        <w:rPr>
          <w:sz w:val="24"/>
          <w:szCs w:val="24"/>
        </w:rPr>
        <w:t xml:space="preserve">Danfoss </w:t>
      </w:r>
      <w:r w:rsidR="000020AE" w:rsidRPr="00593AE9">
        <w:rPr>
          <w:sz w:val="24"/>
          <w:szCs w:val="24"/>
        </w:rPr>
        <w:t xml:space="preserve">Warranty </w:t>
      </w:r>
      <w:r w:rsidR="008473D2" w:rsidRPr="00593AE9">
        <w:rPr>
          <w:sz w:val="24"/>
          <w:szCs w:val="24"/>
        </w:rPr>
        <w:t xml:space="preserve">Department </w:t>
      </w:r>
      <w:r w:rsidR="008473D2" w:rsidRPr="00593AE9">
        <w:rPr>
          <w:sz w:val="24"/>
          <w:szCs w:val="24"/>
        </w:rPr>
        <w:tab/>
        <w:t xml:space="preserve">    </w:t>
      </w:r>
    </w:p>
    <w:p w14:paraId="5437CB57" w14:textId="39E6723C" w:rsidR="00593AE9" w:rsidRDefault="00593AE9" w:rsidP="004835B5">
      <w:pPr>
        <w:tabs>
          <w:tab w:val="left" w:pos="2430"/>
          <w:tab w:val="left" w:pos="405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C76A0" w:rsidRPr="00593AE9">
        <w:rPr>
          <w:sz w:val="24"/>
          <w:szCs w:val="24"/>
        </w:rPr>
        <w:t xml:space="preserve">Phone: </w:t>
      </w:r>
      <w:r w:rsidR="00F74136" w:rsidRPr="00593AE9">
        <w:rPr>
          <w:sz w:val="24"/>
          <w:szCs w:val="24"/>
        </w:rPr>
        <w:t>1-888-D</w:t>
      </w:r>
      <w:r>
        <w:rPr>
          <w:sz w:val="24"/>
          <w:szCs w:val="24"/>
        </w:rPr>
        <w:t>ANFOSS</w:t>
      </w:r>
      <w:r w:rsidR="0076170D" w:rsidRPr="00593AE9">
        <w:rPr>
          <w:sz w:val="24"/>
          <w:szCs w:val="24"/>
        </w:rPr>
        <w:t xml:space="preserve"> </w:t>
      </w:r>
    </w:p>
    <w:p w14:paraId="2D8E6C2A" w14:textId="748D9996" w:rsidR="001E7DC3" w:rsidRPr="00593AE9" w:rsidRDefault="00593AE9" w:rsidP="004835B5">
      <w:pPr>
        <w:tabs>
          <w:tab w:val="left" w:pos="2430"/>
          <w:tab w:val="left" w:pos="4050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06E36" w:rsidRPr="00593AE9">
        <w:rPr>
          <w:sz w:val="24"/>
          <w:szCs w:val="24"/>
        </w:rPr>
        <w:t xml:space="preserve">Email: </w:t>
      </w:r>
      <w:r w:rsidR="00B019B5" w:rsidRPr="00593AE9">
        <w:rPr>
          <w:sz w:val="24"/>
          <w:szCs w:val="24"/>
        </w:rPr>
        <w:t>U</w:t>
      </w:r>
      <w:r>
        <w:rPr>
          <w:sz w:val="24"/>
          <w:szCs w:val="24"/>
        </w:rPr>
        <w:t>SW</w:t>
      </w:r>
      <w:r w:rsidR="00B019B5" w:rsidRPr="00593AE9">
        <w:rPr>
          <w:sz w:val="24"/>
          <w:szCs w:val="24"/>
        </w:rPr>
        <w:t>arranty</w:t>
      </w:r>
      <w:r w:rsidR="001A0100" w:rsidRPr="00593AE9">
        <w:rPr>
          <w:sz w:val="24"/>
          <w:szCs w:val="24"/>
        </w:rPr>
        <w:t>@danfoss.com</w:t>
      </w:r>
    </w:p>
    <w:p w14:paraId="4BD85D0D" w14:textId="77777777" w:rsidR="001E7DC3" w:rsidRPr="00906E36" w:rsidRDefault="0076170D" w:rsidP="004835B5">
      <w:pPr>
        <w:tabs>
          <w:tab w:val="left" w:pos="2430"/>
          <w:tab w:val="left" w:pos="4050"/>
        </w:tabs>
        <w:ind w:left="1440"/>
        <w:rPr>
          <w:sz w:val="18"/>
          <w:szCs w:val="18"/>
        </w:rPr>
      </w:pPr>
      <w:r>
        <w:rPr>
          <w:sz w:val="18"/>
          <w:szCs w:val="18"/>
        </w:rPr>
        <w:t xml:space="preserve">            </w:t>
      </w:r>
      <w:r w:rsidR="004835B5">
        <w:rPr>
          <w:sz w:val="18"/>
          <w:szCs w:val="18"/>
        </w:rPr>
        <w:tab/>
      </w:r>
    </w:p>
    <w:p w14:paraId="467694BD" w14:textId="430839B7" w:rsidR="001E7DC3" w:rsidRDefault="0041548E" w:rsidP="006C15CE">
      <w:r>
        <w:t>Note - i</w:t>
      </w:r>
      <w:r w:rsidR="001E7DC3">
        <w:t>f yo</w:t>
      </w:r>
      <w:r w:rsidR="007E52AC">
        <w:t>u do no</w:t>
      </w:r>
      <w:r w:rsidR="00714C5F">
        <w:t>t receive an RMA number within 48</w:t>
      </w:r>
      <w:r w:rsidR="007E52AC">
        <w:t xml:space="preserve"> hours </w:t>
      </w:r>
      <w:r w:rsidR="00166710">
        <w:t xml:space="preserve">of sending this </w:t>
      </w:r>
      <w:r w:rsidR="008473D2">
        <w:t>form,</w:t>
      </w:r>
      <w:r w:rsidR="00166710">
        <w:t xml:space="preserve"> </w:t>
      </w:r>
      <w:r w:rsidR="007E52AC">
        <w:t xml:space="preserve">please contact the </w:t>
      </w:r>
      <w:r w:rsidR="008473D2">
        <w:t>Warranty</w:t>
      </w:r>
      <w:r w:rsidR="009E060C">
        <w:t xml:space="preserve"> Department.</w:t>
      </w:r>
    </w:p>
    <w:sectPr w:rsidR="001E7DC3" w:rsidSect="00851FFC">
      <w:headerReference w:type="default" r:id="rId11"/>
      <w:footerReference w:type="default" r:id="rId12"/>
      <w:pgSz w:w="12240" w:h="15840"/>
      <w:pgMar w:top="288" w:right="810" w:bottom="180" w:left="864" w:header="144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A3561" w14:textId="77777777" w:rsidR="006E71F7" w:rsidRDefault="006E71F7" w:rsidP="004D206C">
      <w:r>
        <w:separator/>
      </w:r>
    </w:p>
  </w:endnote>
  <w:endnote w:type="continuationSeparator" w:id="0">
    <w:p w14:paraId="3B7DC63F" w14:textId="77777777" w:rsidR="006E71F7" w:rsidRDefault="006E71F7" w:rsidP="004D20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E829C" w14:textId="37AB3832" w:rsidR="005B2262" w:rsidRDefault="00000000">
    <w:pPr>
      <w:pStyle w:val="Footer"/>
    </w:pPr>
    <w:r>
      <w:rPr>
        <w:noProof/>
      </w:rPr>
      <w:pict w14:anchorId="4EC8CE72">
        <v:shapetype id="_x0000_t202" coordsize="21600,21600" o:spt="202" path="m,l,21600r21600,l21600,xe">
          <v:stroke joinstyle="miter"/>
          <v:path gradientshapeok="t" o:connecttype="rect"/>
        </v:shapetype>
        <v:shape id="MSIPCM022f457bba3ac99462f42e4e" o:spid="_x0000_s1025" type="#_x0000_t202" alt="{&quot;HashCode&quot;:1249950703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rUWEw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" o:allowincell="f" filled="f" stroked="f" strokeweight=".5pt">
          <v:textbox inset=",0,,0">
            <w:txbxContent>
              <w:p w14:paraId="4D164D12" w14:textId="3E6E9304" w:rsidR="002A1204" w:rsidRPr="002A1204" w:rsidRDefault="002A1204" w:rsidP="002A1204">
                <w:pPr>
                  <w:jc w:val="center"/>
                  <w:rPr>
                    <w:rFonts w:ascii="Calibri" w:hAnsi="Calibri" w:cs="Calibri"/>
                    <w:color w:val="000000"/>
                  </w:rPr>
                </w:pPr>
                <w:r w:rsidRPr="002A1204">
                  <w:rPr>
                    <w:rFonts w:ascii="Calibri" w:hAnsi="Calibri" w:cs="Calibri"/>
                    <w:color w:val="000000"/>
                  </w:rPr>
                  <w:t>Classified as Business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C31A0" w14:textId="77777777" w:rsidR="006E71F7" w:rsidRDefault="006E71F7" w:rsidP="004D206C">
      <w:r>
        <w:separator/>
      </w:r>
    </w:p>
  </w:footnote>
  <w:footnote w:type="continuationSeparator" w:id="0">
    <w:p w14:paraId="76022951" w14:textId="77777777" w:rsidR="006E71F7" w:rsidRDefault="006E71F7" w:rsidP="004D20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327410" w14:textId="5BE5E3D9" w:rsidR="004D206C" w:rsidRPr="00893266" w:rsidRDefault="004D206C">
    <w:pPr>
      <w:pStyle w:val="Header"/>
      <w:rPr>
        <w:i/>
        <w:sz w:val="16"/>
        <w:szCs w:val="16"/>
      </w:rPr>
    </w:pPr>
    <w:r w:rsidRPr="00356FC2">
      <w:rPr>
        <w:i/>
        <w:sz w:val="16"/>
        <w:szCs w:val="16"/>
      </w:rPr>
      <w:t xml:space="preserve">Document Control Version:  </w:t>
    </w:r>
    <w:r w:rsidR="00BB0DC4">
      <w:rPr>
        <w:i/>
        <w:sz w:val="16"/>
        <w:szCs w:val="16"/>
      </w:rPr>
      <w:t>August</w:t>
    </w:r>
    <w:r w:rsidR="005B2262">
      <w:rPr>
        <w:i/>
        <w:sz w:val="16"/>
        <w:szCs w:val="16"/>
      </w:rPr>
      <w:t xml:space="preserve"> 202</w:t>
    </w:r>
    <w:r w:rsidR="009E060C">
      <w:rPr>
        <w:i/>
        <w:sz w:val="16"/>
        <w:szCs w:val="16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55615D"/>
    <w:multiLevelType w:val="hybridMultilevel"/>
    <w:tmpl w:val="E0DC0D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6528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characterSpacingControl w:val="doNotCompress"/>
  <w:hdrShapeDefaults>
    <o:shapedefaults v:ext="edit" spidmax="205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F46"/>
    <w:rsid w:val="000020AE"/>
    <w:rsid w:val="000369E4"/>
    <w:rsid w:val="00044413"/>
    <w:rsid w:val="00083907"/>
    <w:rsid w:val="000943AC"/>
    <w:rsid w:val="000A1FA5"/>
    <w:rsid w:val="00104E81"/>
    <w:rsid w:val="001151AE"/>
    <w:rsid w:val="00137CE1"/>
    <w:rsid w:val="00155735"/>
    <w:rsid w:val="00166710"/>
    <w:rsid w:val="001A0100"/>
    <w:rsid w:val="001E7DC3"/>
    <w:rsid w:val="00212709"/>
    <w:rsid w:val="00243DE0"/>
    <w:rsid w:val="00263BE6"/>
    <w:rsid w:val="002926EA"/>
    <w:rsid w:val="002A1204"/>
    <w:rsid w:val="002A32F2"/>
    <w:rsid w:val="002B14E8"/>
    <w:rsid w:val="002C5E53"/>
    <w:rsid w:val="002D1887"/>
    <w:rsid w:val="002F3F4B"/>
    <w:rsid w:val="0031112F"/>
    <w:rsid w:val="0033092C"/>
    <w:rsid w:val="00334125"/>
    <w:rsid w:val="00337013"/>
    <w:rsid w:val="00346733"/>
    <w:rsid w:val="003840B1"/>
    <w:rsid w:val="003F3BE5"/>
    <w:rsid w:val="003F743C"/>
    <w:rsid w:val="0041548E"/>
    <w:rsid w:val="00437414"/>
    <w:rsid w:val="00451213"/>
    <w:rsid w:val="004835B5"/>
    <w:rsid w:val="00483A36"/>
    <w:rsid w:val="00492583"/>
    <w:rsid w:val="004D206C"/>
    <w:rsid w:val="004D297A"/>
    <w:rsid w:val="0051406E"/>
    <w:rsid w:val="00576409"/>
    <w:rsid w:val="005776CC"/>
    <w:rsid w:val="005862F3"/>
    <w:rsid w:val="00593AE9"/>
    <w:rsid w:val="00597D91"/>
    <w:rsid w:val="005B2262"/>
    <w:rsid w:val="00613AF4"/>
    <w:rsid w:val="00666563"/>
    <w:rsid w:val="00692B43"/>
    <w:rsid w:val="00692F20"/>
    <w:rsid w:val="006B1E9E"/>
    <w:rsid w:val="006C15CE"/>
    <w:rsid w:val="006E0F89"/>
    <w:rsid w:val="006E71F7"/>
    <w:rsid w:val="00714C5F"/>
    <w:rsid w:val="007371A0"/>
    <w:rsid w:val="0076170D"/>
    <w:rsid w:val="00792B8F"/>
    <w:rsid w:val="007E52AC"/>
    <w:rsid w:val="008053DE"/>
    <w:rsid w:val="008473D2"/>
    <w:rsid w:val="00851FFC"/>
    <w:rsid w:val="00864E0D"/>
    <w:rsid w:val="00893266"/>
    <w:rsid w:val="0089542A"/>
    <w:rsid w:val="00895C70"/>
    <w:rsid w:val="008A333F"/>
    <w:rsid w:val="008B6124"/>
    <w:rsid w:val="008C7AAD"/>
    <w:rsid w:val="00906E36"/>
    <w:rsid w:val="009559B2"/>
    <w:rsid w:val="009B44A2"/>
    <w:rsid w:val="009E060C"/>
    <w:rsid w:val="009F12D8"/>
    <w:rsid w:val="00A273DD"/>
    <w:rsid w:val="00A34A2A"/>
    <w:rsid w:val="00A41408"/>
    <w:rsid w:val="00A83338"/>
    <w:rsid w:val="00A950DA"/>
    <w:rsid w:val="00AB4205"/>
    <w:rsid w:val="00AB52C7"/>
    <w:rsid w:val="00AD031C"/>
    <w:rsid w:val="00AD6ACE"/>
    <w:rsid w:val="00B019B5"/>
    <w:rsid w:val="00B02CE7"/>
    <w:rsid w:val="00B07BB6"/>
    <w:rsid w:val="00B208A0"/>
    <w:rsid w:val="00B37599"/>
    <w:rsid w:val="00BA1429"/>
    <w:rsid w:val="00BB0DC4"/>
    <w:rsid w:val="00C46CFE"/>
    <w:rsid w:val="00C927B5"/>
    <w:rsid w:val="00CA0AB2"/>
    <w:rsid w:val="00D35D5B"/>
    <w:rsid w:val="00D71679"/>
    <w:rsid w:val="00DB7226"/>
    <w:rsid w:val="00DC1559"/>
    <w:rsid w:val="00E00408"/>
    <w:rsid w:val="00E16FDF"/>
    <w:rsid w:val="00E51122"/>
    <w:rsid w:val="00EA755F"/>
    <w:rsid w:val="00EF42B3"/>
    <w:rsid w:val="00F04B19"/>
    <w:rsid w:val="00F74136"/>
    <w:rsid w:val="00F91F46"/>
    <w:rsid w:val="00FA05C1"/>
    <w:rsid w:val="00FA3028"/>
    <w:rsid w:val="00FC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61B6E8D0"/>
  <w15:docId w15:val="{162405E7-3199-4994-ABBA-D99A7779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4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4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sz w:val="22"/>
    </w:rPr>
  </w:style>
  <w:style w:type="paragraph" w:styleId="BodyText2">
    <w:name w:val="Body Text 2"/>
    <w:basedOn w:val="Normal"/>
    <w:rPr>
      <w:b/>
      <w:bCs/>
      <w:sz w:val="24"/>
    </w:rPr>
  </w:style>
  <w:style w:type="paragraph" w:styleId="BodyText3">
    <w:name w:val="Body Text 3"/>
    <w:basedOn w:val="Normal"/>
    <w:rPr>
      <w:b/>
      <w:bCs/>
      <w:sz w:val="32"/>
    </w:rPr>
  </w:style>
  <w:style w:type="paragraph" w:styleId="BalloonText">
    <w:name w:val="Balloon Text"/>
    <w:basedOn w:val="Normal"/>
    <w:semiHidden/>
    <w:rsid w:val="0034673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D206C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D206C"/>
    <w:rPr>
      <w:lang w:eastAsia="en-US"/>
    </w:rPr>
  </w:style>
  <w:style w:type="paragraph" w:styleId="Footer">
    <w:name w:val="footer"/>
    <w:basedOn w:val="Normal"/>
    <w:link w:val="FooterChar"/>
    <w:rsid w:val="004D206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D206C"/>
    <w:rPr>
      <w:lang w:eastAsia="en-US"/>
    </w:rPr>
  </w:style>
  <w:style w:type="table" w:styleId="TableGrid">
    <w:name w:val="Table Grid"/>
    <w:basedOn w:val="TableNormal"/>
    <w:rsid w:val="00FA0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3670963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873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6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Common\Application%20Engineering\RMA\Forms\RMA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505787-b86b-4d9a-87b2-ad2acd89f33c" xsi:nil="true"/>
    <lcf76f155ced4ddcb4097134ff3c332f xmlns="7fc1c6d8-c06b-45f0-bbff-aca74845541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76908455278344AA8DABEE79DDDBC3" ma:contentTypeVersion="16" ma:contentTypeDescription="Create a new document." ma:contentTypeScope="" ma:versionID="7a17de53750bb527b0f520dea2809d91">
  <xsd:schema xmlns:xsd="http://www.w3.org/2001/XMLSchema" xmlns:xs="http://www.w3.org/2001/XMLSchema" xmlns:p="http://schemas.microsoft.com/office/2006/metadata/properties" xmlns:ns2="7fc1c6d8-c06b-45f0-bbff-aca748455416" xmlns:ns3="30efb090-91c0-4176-aa38-055f44f2210a" xmlns:ns4="77505787-b86b-4d9a-87b2-ad2acd89f33c" targetNamespace="http://schemas.microsoft.com/office/2006/metadata/properties" ma:root="true" ma:fieldsID="4e1cf35884ace478930d52e1595250af" ns2:_="" ns3:_="" ns4:_="">
    <xsd:import namespace="7fc1c6d8-c06b-45f0-bbff-aca748455416"/>
    <xsd:import namespace="30efb090-91c0-4176-aa38-055f44f2210a"/>
    <xsd:import namespace="77505787-b86b-4d9a-87b2-ad2acd89f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1c6d8-c06b-45f0-bbff-aca7484554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c5abc1a-b827-4379-b6d7-11c969e250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fb090-91c0-4176-aa38-055f44f22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505787-b86b-4d9a-87b2-ad2acd89f33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0668ed8f-ee5f-4078-98ee-9413ceb8f91f}" ma:internalName="TaxCatchAll" ma:showField="CatchAllData" ma:web="30efb090-91c0-4176-aa38-055f44f221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21B248-C168-4F7F-A063-122A1E42E7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2D1D38-3C4E-4854-B501-5989556ECE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FA8602B-6CFE-4520-9C57-8C694D84E71B}"/>
</file>

<file path=docMetadata/LabelInfo.xml><?xml version="1.0" encoding="utf-8"?>
<clbl:labelList xmlns:clbl="http://schemas.microsoft.com/office/2020/mipLabelMetadata">
  <clbl:label id="{8d6a82de-332f-43b8-a8a7-1928fd67507f}" enabled="1" method="Standard" siteId="{097464b8-069c-453e-9254-c17ec707310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RMA Form</Template>
  <TotalTime>29341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Warranty form</vt:lpstr>
    </vt:vector>
  </TitlesOfParts>
  <Company>Danfoss Automatic Controls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Warranty form</dc:title>
  <dc:subject/>
  <dc:creator>F25368</dc:creator>
  <cp:keywords/>
  <dc:description/>
  <cp:lastModifiedBy>Benjamin Majerus</cp:lastModifiedBy>
  <cp:revision>3</cp:revision>
  <cp:lastPrinted>2006-10-19T20:53:00Z</cp:lastPrinted>
  <dcterms:created xsi:type="dcterms:W3CDTF">2024-07-11T18:53:00Z</dcterms:created>
  <dcterms:modified xsi:type="dcterms:W3CDTF">2024-08-14T17:31:00Z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0x0101006676908455278344AA8DABEE79DDDBC3</vt:lpwstr>
  </property>
  <property fmtid="{D5CDD505-2E9C-101B-9397-08002B2CF9AE}" pid="3" name="MSIP_Label_8d6a82de-332f-43b8-a8a7-1928fd67507f_Enabled">
    <vt:lpwstr>true</vt:lpwstr>
  </property>
  <property fmtid="{D5CDD505-2E9C-101B-9397-08002B2CF9AE}" pid="4" name="MSIP_Label_8d6a82de-332f-43b8-a8a7-1928fd67507f_SetDate">
    <vt:lpwstr>2020-07-20T18:01:48Z</vt:lpwstr>
  </property>
  <property fmtid="{D5CDD505-2E9C-101B-9397-08002B2CF9AE}" pid="5" name="MSIP_Label_8d6a82de-332f-43b8-a8a7-1928fd67507f_Method">
    <vt:lpwstr>Standard</vt:lpwstr>
  </property>
  <property fmtid="{D5CDD505-2E9C-101B-9397-08002B2CF9AE}" pid="6" name="MSIP_Label_8d6a82de-332f-43b8-a8a7-1928fd67507f_Name">
    <vt:lpwstr>1. Business</vt:lpwstr>
  </property>
  <property fmtid="{D5CDD505-2E9C-101B-9397-08002B2CF9AE}" pid="7" name="MSIP_Label_8d6a82de-332f-43b8-a8a7-1928fd67507f_SiteId">
    <vt:lpwstr>097464b8-069c-453e-9254-c17ec707310d</vt:lpwstr>
  </property>
  <property fmtid="{D5CDD505-2E9C-101B-9397-08002B2CF9AE}" pid="8" name="MSIP_Label_8d6a82de-332f-43b8-a8a7-1928fd67507f_ActionId">
    <vt:lpwstr>172e5101-7fa2-41b1-91f8-8361b141f119</vt:lpwstr>
  </property>
  <property fmtid="{D5CDD505-2E9C-101B-9397-08002B2CF9AE}" pid="9" name="MSIP_Label_8d6a82de-332f-43b8-a8a7-1928fd67507f_ContentBits">
    <vt:lpwstr>2</vt:lpwstr>
  </property>
</Properties>
</file>